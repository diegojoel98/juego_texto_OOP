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3660" w:rsidRDefault="00A03A62">
      <w:pPr>
        <w:spacing w:after="0" w:line="259" w:lineRule="auto"/>
        <w:ind w:left="-1702" w:right="11111" w:firstLine="0"/>
        <w:jc w:val="left"/>
      </w:pPr>
      <w:r w:rsidRPr="00D5080F">
        <w:rPr>
          <w:rFonts w:ascii="Calibri" w:eastAsia="Calibri" w:hAnsi="Calibri" w:cs="Calibri"/>
          <w:noProof/>
          <w:color w:val="auto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C6426D0" wp14:editId="4931C889">
                <wp:simplePos x="0" y="0"/>
                <wp:positionH relativeFrom="page">
                  <wp:posOffset>952500</wp:posOffset>
                </wp:positionH>
                <wp:positionV relativeFrom="page">
                  <wp:posOffset>314325</wp:posOffset>
                </wp:positionV>
                <wp:extent cx="6799580" cy="9256395"/>
                <wp:effectExtent l="0" t="0" r="0" b="0"/>
                <wp:wrapTopAndBottom/>
                <wp:docPr id="520387" name="Group 520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9580" cy="9256395"/>
                          <a:chOff x="1062533" y="558812"/>
                          <a:chExt cx="6800471" cy="9256838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7052819" y="801188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1080821" y="9365882"/>
                            <a:ext cx="2019269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599055" y="9365882"/>
                            <a:ext cx="42236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7025386" y="9365882"/>
                            <a:ext cx="42236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5795" name="Shape 1025795"/>
                        <wps:cNvSpPr/>
                        <wps:spPr>
                          <a:xfrm>
                            <a:off x="1062533" y="9303207"/>
                            <a:ext cx="60084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8497" h="9144">
                                <a:moveTo>
                                  <a:pt x="0" y="0"/>
                                </a:moveTo>
                                <a:lnTo>
                                  <a:pt x="6008497" y="0"/>
                                </a:lnTo>
                                <a:lnTo>
                                  <a:pt x="60084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025796" name="Shape 1025796"/>
                        <wps:cNvSpPr/>
                        <wps:spPr>
                          <a:xfrm>
                            <a:off x="1062533" y="9312352"/>
                            <a:ext cx="6008497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8497" h="27432">
                                <a:moveTo>
                                  <a:pt x="0" y="0"/>
                                </a:moveTo>
                                <a:lnTo>
                                  <a:pt x="6008497" y="0"/>
                                </a:lnTo>
                                <a:lnTo>
                                  <a:pt x="6008497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60606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025797" name="Shape 1025797"/>
                        <wps:cNvSpPr/>
                        <wps:spPr>
                          <a:xfrm>
                            <a:off x="1062533" y="9339783"/>
                            <a:ext cx="60084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8497" h="9144">
                                <a:moveTo>
                                  <a:pt x="0" y="0"/>
                                </a:moveTo>
                                <a:lnTo>
                                  <a:pt x="6008497" y="0"/>
                                </a:lnTo>
                                <a:lnTo>
                                  <a:pt x="60084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080821" y="9496946"/>
                            <a:ext cx="2719138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126359" y="9496946"/>
                            <a:ext cx="42236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1080821" y="9629415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172261" y="558812"/>
                            <a:ext cx="2592997" cy="164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123311" y="558812"/>
                            <a:ext cx="93538" cy="164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193415" y="558812"/>
                            <a:ext cx="44582" cy="164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228467" y="558812"/>
                            <a:ext cx="52489" cy="164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Lucida Bright" w:eastAsia="Lucida Bright" w:hAnsi="Lucida Bright" w:cs="Lucida Bright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4066667" y="91502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4066667" y="107681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066667" y="123683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066667" y="139838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066667" y="155840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4066667" y="171842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4066667" y="1879966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066667" y="2039986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066667" y="220153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066667" y="236155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066667" y="252157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066667" y="268311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4066667" y="284313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422959" y="3033917"/>
                            <a:ext cx="3116909" cy="84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Pr="00A03A62" w:rsidRDefault="00A03A62" w:rsidP="00A03A62">
                              <w:pPr>
                                <w:spacing w:after="160" w:line="259" w:lineRule="auto"/>
                                <w:ind w:left="0" w:right="0" w:firstLine="0"/>
                                <w:jc w:val="center"/>
                                <w:rPr>
                                  <w:rFonts w:ascii="Algerian" w:hAnsi="Algerian"/>
                                  <w:sz w:val="40"/>
                                </w:rPr>
                              </w:pPr>
                              <w:r w:rsidRPr="00A03A62">
                                <w:rPr>
                                  <w:rFonts w:ascii="Algerian" w:hAnsi="Algerian"/>
                                  <w:sz w:val="40"/>
                                </w:rPr>
                                <w:t>Programación Orientada a Objetos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4621657" y="300467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066667" y="3165079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4104767" y="3165079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066667" y="3326623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080821" y="348664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882261" y="348664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2975483" y="3646663"/>
                            <a:ext cx="3206577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5158105" y="364666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080821" y="380820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1080821" y="396822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080821" y="412977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423670" y="4289791"/>
                            <a:ext cx="2634384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403727" y="428979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1423670" y="4451335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433280" y="4482602"/>
                            <a:ext cx="6429724" cy="112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Pr="00AC1F99" w:rsidRDefault="00AC1F99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 w:rsidRPr="00AC1F99">
                                <w:rPr>
                                  <w:sz w:val="36"/>
                                </w:rPr>
                                <w:t>Proyecto Final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5757037" y="477289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5795137" y="477289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1423670" y="493444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423670" y="509446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423670" y="525448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423670" y="541628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423670" y="557630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1423670" y="5736321"/>
                            <a:ext cx="1944215" cy="483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AC1F99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PROFESOR:</w:t>
                              </w:r>
                            </w:p>
                            <w:p w:rsidR="00AC1F99" w:rsidRPr="00AC1F99" w:rsidRDefault="00AC1F99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M.C. Alejandro Pasos Ruiz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2223770" y="573632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1579118" y="5897865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1990598" y="5897865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2028698" y="5897865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423670" y="6057885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1423670" y="621942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1446754" y="7787661"/>
                            <a:ext cx="119453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ELABORADO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2405854" y="7776181"/>
                            <a:ext cx="6209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2354045" y="777618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423670" y="654099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447046" y="8063122"/>
                            <a:ext cx="4215436" cy="897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C1F99" w:rsidRDefault="00AC1F99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t>Baak</w:t>
                              </w:r>
                              <w:proofErr w:type="spellEnd"/>
                              <w:r>
                                <w:t xml:space="preserve"> Poot Nicolás Alejandro</w:t>
                              </w:r>
                            </w:p>
                            <w:p w:rsidR="00D5080F" w:rsidRDefault="00C508D5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Gong</w:t>
                              </w:r>
                              <w:r w:rsidR="00FF3E59">
                                <w:t>ora Gamboa Diego Jo</w:t>
                              </w:r>
                              <w:bookmarkStart w:id="0" w:name="_GoBack"/>
                              <w:bookmarkEnd w:id="0"/>
                              <w:r w:rsidR="00FF3E59">
                                <w:t xml:space="preserve">el    </w:t>
                              </w:r>
                            </w:p>
                            <w:p w:rsidR="00AC1F99" w:rsidRDefault="00AC1F99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Moreno Carvajal Pedro Abel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140075" y="6701013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1704086" y="6861033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3815207" y="6861033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080F" w:rsidRDefault="00D5080F" w:rsidP="00D5080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6426D0" id="Group 520387" o:spid="_x0000_s1026" style="position:absolute;left:0;text-align:left;margin-left:75pt;margin-top:24.75pt;width:535.4pt;height:728.85pt;z-index:251659264;mso-position-horizontal-relative:page;mso-position-vertical-relative:page;mso-width-relative:margin;mso-height-relative:margin" coordorigin="10625,5588" coordsize="68004,92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">
                <v:rect id="Rectangle 8" o:spid="_x0000_s1027" style="position:absolute;left:70528;top:8011;width:420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o5XMAA&#10;AADaAAAADwAAAGRycy9kb3ducmV2LnhtbERPTYvCMBC9C/6HMII3Td2DaG0qoi56dO2C621oxrbY&#10;TEoTbfXXbw4Le3y872Tdm1o8qXWVZQWzaQSCOLe64kLBd/Y5WYBwHlljbZkUvMjBOh0OEoy17fiL&#10;nmdfiBDCLkYFpfdNLKXLSzLoprYhDtzNtgZ9gG0hdYtdCDe1/IiiuTRYcWgosaFtSfn9/DAKDotm&#10;83O0766o99fD5XRZ7rKlV2o86jcrEJ56/y/+cx+1grA1XAk3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o5XMAAAADaAAAADwAAAAAAAAAAAAAAAACYAgAAZHJzL2Rvd25y&#10;ZXYueG1sUEsFBgAAAAAEAAQA9QAAAIUDAAAAAA=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8" style="position:absolute;left:10808;top:93658;width:20192;height:16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cx8IA&#10;AADa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PzSrg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pzHwgAAANoAAAAPAAAAAAAAAAAAAAAAAJgCAABkcnMvZG93&#10;bnJldi54bWxQSwUGAAAAAAQABAD1AAAAhwMAAAAA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</w:p>
                    </w:txbxContent>
                  </v:textbox>
                </v:rect>
                <v:rect id="Rectangle 10" o:spid="_x0000_s1029" style="position:absolute;left:25990;top:93658;width:422;height:16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zyAM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oZd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88gDEAAAA2wAAAA8AAAAAAAAAAAAAAAAAmAIAAGRycy9k&#10;b3ducmV2LnhtbFBLBQYAAAAABAAEAPUAAACJAwAAAAA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i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0" style="position:absolute;left:70253;top:93658;width:423;height:16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BXm8MA&#10;AADbAAAADwAAAGRycy9kb3ducmV2LnhtbERPTWvCQBC9C/0PyxS86SYeiqbZhFCVeLRasL0N2WkS&#10;mp0N2a2J/vpuodDbPN7npPlkOnGlwbWWFcTLCARxZXXLtYK3836xBuE8ssbOMim4kYM8e5ilmGg7&#10;8itdT74WIYRdggoa7/tESlc1ZNAtbU8cuE87GPQBDrXUA44h3HRyFUVP0mDLoaHBnl4aqr5O30ZB&#10;ue6L94O9j3W3+ygvx8tme954peaPU/EMwtPk/8V/7oMO82P4/SUc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BXm8MAAADbAAAADwAAAAAAAAAAAAAAAACYAgAAZHJzL2Rv&#10;d25yZXYueG1sUEsFBgAAAAAEAAQA9QAAAIgDAAAAAA=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i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25795" o:spid="_x0000_s1031" style="position:absolute;left:10625;top:93032;width:60085;height:91;visibility:visible;mso-wrap-style:square;v-text-anchor:top" coordsize="6008497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13sYA&#10;AADgAAAADwAAAGRycy9kb3ducmV2LnhtbERPTWvCQBC9F/wPywi91Y0pVpu6igSFQIVW00OPQ3ZM&#10;gtnZkF016a93C4UeH+97ue5NI67UudqygukkAkFcWF1zqeAr3z0tQDiPrLGxTAoGcrBejR6WmGh7&#10;4wNdj74UIYRdggoq79tESldUZNBNbEscuJPtDPoAu1LqDm8h3DQyjqIXabDm0FBhS2lFxfl4MQr2&#10;P9/5duif6/yDs/dULz61MxulHsf95g2Ep97/i//cmQ7zo3g2f53B76GAQK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zE13sYAAADgAAAADwAAAAAAAAAAAAAAAACYAgAAZHJz&#10;L2Rvd25yZXYueG1sUEsFBgAAAAAEAAQA9QAAAIsDAAAAAA==&#10;" path="m,l6008497,r,9144l,9144,,e" fillcolor="silver" stroked="f" strokeweight="0">
                  <v:stroke miterlimit="83231f" joinstyle="miter"/>
                  <v:path arrowok="t" textboxrect="0,0,6008497,9144"/>
                </v:shape>
                <v:shape id="Shape 1025796" o:spid="_x0000_s1032" style="position:absolute;left:10625;top:93123;width:60085;height:274;visibility:visible;mso-wrap-style:square;v-text-anchor:top" coordsize="6008497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HGwcUA&#10;AADgAAAADwAAAGRycy9kb3ducmV2LnhtbERPTWsCMRC9F/ofwhR6q0m3anU1SimU9tCDWgWPw2bc&#10;LN1Mwibq+u+bguDx8b7ny9614kRdbDxreB4oEMSVNw3XGrY/H08TEDEhG2w9k4YLRVgu7u/mWBp/&#10;5jWdNqkWOYRjiRpsSqGUMlaWHMaBD8SZO/jOYcqwq6Xp8JzDXSsLpcbSYcO5wWKgd0vV7+boNHzv&#10;gpoUxWcYDo97aVcva3uhXuvHh/5tBiJRn27iq/vL5PmqGL1Ox/B/KCO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YcbBxQAAAOAAAAAPAAAAAAAAAAAAAAAAAJgCAABkcnMv&#10;ZG93bnJldi54bWxQSwUGAAAAAAQABAD1AAAAigMAAAAA&#10;" path="m,l6008497,r,27432l,27432,,e" fillcolor="#606060" stroked="f" strokeweight="0">
                  <v:stroke miterlimit="83231f" joinstyle="miter"/>
                  <v:path arrowok="t" textboxrect="0,0,6008497,27432"/>
                </v:shape>
                <v:shape id="Shape 1025797" o:spid="_x0000_s1033" style="position:absolute;left:10625;top:93397;width:60085;height:92;visibility:visible;mso-wrap-style:square;v-text-anchor:top" coordsize="6008497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Z45sUA&#10;AADgAAAADwAAAGRycy9kb3ducmV2LnhtbERPW0vDMBR+F/wP4Qi+bYll17pszOFwIrJbf8ChObbF&#10;5qQ2cav++kUY+Pjx3WeLztbiRK2vHGt46CsQxLkzFRcasuO6NwHhA7LB2jFp+CEPi/ntzQxT4868&#10;p9MhFCKGsE9RQxlCk0rp85Is+r5riCP34VqLIcK2kKbFcwy3tUyUGkmLFceGEhtalZR/Hr6thven&#10;arBVzXCXZMXL1+8bP78uu0zr+7tu+QgiUBf+xVf3xsT5KhmOp2P4OxQRyP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FnjmxQAAAOAAAAAPAAAAAAAAAAAAAAAAAJgCAABkcnMv&#10;ZG93bnJldi54bWxQSwUGAAAAAAQABAD1AAAAigMAAAAA&#10;" path="m,l6008497,r,9144l,9144,,e" fillcolor="black" stroked="f" strokeweight="0">
                  <v:stroke miterlimit="83231f" joinstyle="miter"/>
                  <v:path arrowok="t" textboxrect="0,0,6008497,9144"/>
                </v:shape>
                <v:rect id="Rectangle 15" o:spid="_x0000_s1034" style="position:absolute;left:10808;top:94969;width:27191;height:16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</w:p>
                    </w:txbxContent>
                  </v:textbox>
                </v:rect>
                <v:rect id="Rectangle 16" o:spid="_x0000_s1035" style="position:absolute;left:31263;top:94969;width:422;height:16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i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6" style="position:absolute;left:10808;top:96294;width:420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7" style="position:absolute;left:11722;top:5588;width:25930;height:16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</w:p>
                    </w:txbxContent>
                  </v:textbox>
                </v:rect>
                <v:rect id="Rectangle 19" o:spid="_x0000_s1038" style="position:absolute;left:31233;top:5588;width:935;height:16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</w:p>
                    </w:txbxContent>
                  </v:textbox>
                </v:rect>
                <v:rect id="Rectangle 20" o:spid="_x0000_s1039" style="position:absolute;left:31934;top:5588;width:445;height:16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4vb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rA9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kDi9vwAAANsAAAAPAAAAAAAAAAAAAAAAAJgCAABkcnMvZG93bnJl&#10;di54bWxQSwUGAAAAAAQABAD1AAAAhAMAAAAA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</w:p>
                    </w:txbxContent>
                  </v:textbox>
                </v:rect>
                <v:rect id="Rectangle 21" o:spid="_x0000_s1040" style="position:absolute;left:32284;top:5588;width:525;height:16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ydJsQA&#10;AADb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YTeH4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cnSbEAAAA2wAAAA8AAAAAAAAAAAAAAAAAmAIAAGRycy9k&#10;b3ducmV2LnhtbFBLBQYAAAAABAAEAPUAAACJAwAAAAA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Lucida Bright" w:eastAsia="Lucida Bright" w:hAnsi="Lucida Bright" w:cs="Lucida Bright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1" style="position:absolute;left:40666;top:9150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2" style="position:absolute;left:40666;top:10768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3" style="position:absolute;left:40666;top:12368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FUs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C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QVSxQAAANsAAAAPAAAAAAAAAAAAAAAAAJgCAABkcnMv&#10;ZG93bnJldi54bWxQSwUGAAAAAAQABAD1AAAAigMAAAAA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4" style="position:absolute;left:40666;top:13983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mgyc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XEr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eaDJxQAAANsAAAAPAAAAAAAAAAAAAAAAAJgCAABkcnMv&#10;ZG93bnJldi54bWxQSwUGAAAAAAQABAD1AAAAigMAAAAA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5" style="position:absolute;left:40666;top:15584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0u7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jA1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5jS7vwAAANsAAAAPAAAAAAAAAAAAAAAAAJgCAABkcnMvZG93bnJl&#10;di54bWxQSwUGAAAAAAQABAD1AAAAhAMAAAAA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6" style="position:absolute;left:40666;top:17184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RIM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G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qRIMMAAADbAAAADwAAAAAAAAAAAAAAAACYAgAAZHJzL2Rv&#10;d25yZXYueG1sUEsFBgAAAAAEAAQA9QAAAIgDAAAAAA=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7" style="position:absolute;left:40666;top:18799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muYM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JrmDBAAAA2wAAAA8AAAAAAAAAAAAAAAAAmAIAAGRycy9kb3du&#10;cmV2LnhtbFBLBQYAAAAABAAEAPUAAACGAwAAAAA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8" style="position:absolute;left:40666;top:20399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UL+8UA&#10;AADbAAAADwAAAGRycy9kb3ducmV2LnhtbESPQWvCQBSE74L/YXlCb7qxgm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BQv7xQAAANsAAAAPAAAAAAAAAAAAAAAAAJgCAABkcnMv&#10;ZG93bnJldi54bWxQSwUGAAAAAAQABAD1AAAAigMAAAAA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9" style="position:absolute;left:40666;top:22015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eVjM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15WMxQAAANsAAAAPAAAAAAAAAAAAAAAAAJgCAABkcnMv&#10;ZG93bnJldi54bWxQSwUGAAAAAAQABAD1AAAAigMAAAAA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0" style="position:absolute;left:40666;top:23615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swF8UA&#10;AADb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mzAXxQAAANsAAAAPAAAAAAAAAAAAAAAAAJgCAABkcnMv&#10;ZG93bnJldi54bWxQSwUGAAAAAAQABAD1AAAAigMAAAAA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1" style="position:absolute;left:40666;top:25215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KoY8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KoY8MAAADbAAAADwAAAAAAAAAAAAAAAACYAgAAZHJzL2Rv&#10;d25yZXYueG1sUEsFBgAAAAAEAAQA9QAAAIgDAAAAAA=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2" style="position:absolute;left:40666;top:26831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4N+M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4N+MMAAADbAAAADwAAAAAAAAAAAAAAAACYAgAAZHJzL2Rv&#10;d25yZXYueG1sUEsFBgAAAAAEAAQA9QAAAIgDAAAAAA=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3" style="position:absolute;left:40666;top:28431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yTj8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yTj8MAAADbAAAADwAAAAAAAAAAAAAAAACYAgAAZHJzL2Rv&#10;d25yZXYueG1sUEsFBgAAAAAEAAQA9QAAAIgDAAAAAA=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4" style="position:absolute;left:24229;top:30339;width:31169;height:84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2FM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A2FMMAAADbAAAADwAAAAAAAAAAAAAAAACYAgAAZHJzL2Rv&#10;d25yZXYueG1sUEsFBgAAAAAEAAQA9QAAAIgDAAAAAA==&#10;" filled="f" stroked="f">
                  <v:textbox inset="0,0,0,0">
                    <w:txbxContent>
                      <w:p w:rsidR="00D5080F" w:rsidRPr="00A03A62" w:rsidRDefault="00A03A62" w:rsidP="00A03A62">
                        <w:pPr>
                          <w:spacing w:after="160" w:line="259" w:lineRule="auto"/>
                          <w:ind w:left="0" w:right="0" w:firstLine="0"/>
                          <w:jc w:val="center"/>
                          <w:rPr>
                            <w:rFonts w:ascii="Algerian" w:hAnsi="Algerian"/>
                            <w:sz w:val="40"/>
                          </w:rPr>
                        </w:pPr>
                        <w:r w:rsidRPr="00A03A62">
                          <w:rPr>
                            <w:rFonts w:ascii="Algerian" w:hAnsi="Algerian"/>
                            <w:sz w:val="40"/>
                          </w:rPr>
                          <w:t>Programación Orientada a Objetos</w:t>
                        </w:r>
                      </w:p>
                    </w:txbxContent>
                  </v:textbox>
                </v:rect>
                <v:rect id="Rectangle 38" o:spid="_x0000_s1055" style="position:absolute;left:46216;top:30046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+iZs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/ombBAAAA2wAAAA8AAAAAAAAAAAAAAAAAmAIAAGRycy9kb3du&#10;cmV2LnhtbFBLBQYAAAAABAAEAPUAAACGAwAAAAA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6" style="position:absolute;left:40666;top:31650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MH/cMA&#10;AADbAAAADwAAAGRycy9kb3ducmV2LnhtbESPQYvCMBSE74L/ITzBm6auIL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MH/cMAAADbAAAADwAAAAAAAAAAAAAAAACYAgAAZHJzL2Rv&#10;d25yZXYueG1sUEsFBgAAAAAEAAQA9QAAAIgDAAAAAA=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57" style="position:absolute;left:41047;top:31650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/dHc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P3R3BAAAA2wAAAA8AAAAAAAAAAAAAAAAAmAIAAGRycy9kb3du&#10;cmV2LnhtbFBLBQYAAAAABAAEAPUAAACGAwAAAAA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58" style="position:absolute;left:40666;top:33266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N4hsUA&#10;AADbAAAADwAAAGRycy9kb3ducmV2LnhtbESPQWvCQBSE74L/YXlCb7qxi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A3iGxQAAANsAAAAPAAAAAAAAAAAAAAAAAJgCAABkcnMv&#10;ZG93bnJldi54bWxQSwUGAAAAAAQABAD1AAAAigMAAAAA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59" style="position:absolute;left:10808;top:34866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Hm8c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0ebxxQAAANsAAAAPAAAAAAAAAAAAAAAAAJgCAABkcnMv&#10;ZG93bnJldi54bWxQSwUGAAAAAAQABAD1AAAAigMAAAAA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0" style="position:absolute;left:48822;top:34866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1Das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1DasMAAADbAAAADwAAAAAAAAAAAAAAAACYAgAAZHJzL2Rv&#10;d25yZXYueG1sUEsFBgAAAAAEAAQA9QAAAIgDAAAAAA=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1" style="position:absolute;left:29754;top:36466;width:32066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TbHsUA&#10;AADbAAAADwAAAGRycy9kb3ducmV2LnhtbESPQWvCQBSE7wX/w/KE3pqNJ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dNsexQAAANsAAAAPAAAAAAAAAAAAAAAAAJgCAABkcnMv&#10;ZG93bnJldi54bWxQSwUGAAAAAAQABAD1AAAAigMAAAAA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</w:p>
                    </w:txbxContent>
                  </v:textbox>
                </v:rect>
                <v:rect id="Rectangle 47" o:spid="_x0000_s1062" style="position:absolute;left:51581;top:36466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Fac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ZFacMAAADbAAAADwAAAAAAAAAAAAAAAACYAgAAZHJzL2Rv&#10;d25yZXYueG1sUEsFBgAAAAAEAAQA9QAAAIgDAAAAAA=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3" style="position:absolute;left:10808;top:38082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nRG8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850RvBAAAA2wAAAA8AAAAAAAAAAAAAAAAAmAIAAGRycy9kb3du&#10;cmV2LnhtbFBLBQYAAAAABAAEAPUAAACGAwAAAAA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64" style="position:absolute;left:10808;top:39682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V0gMMA&#10;AADbAAAADwAAAGRycy9kb3ducmV2LnhtbESPQYvCMBSE74L/ITzBm6YuIr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V0gMMAAADbAAAADwAAAAAAAAAAAAAAAACYAgAAZHJzL2Rv&#10;d25yZXYueG1sUEsFBgAAAAAEAAQA9QAAAIgDAAAAAA=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65" style="position:absolute;left:10808;top:41297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ZLwMEA&#10;AADbAAAADwAAAGRycy9kb3ducmV2LnhtbERPy4rCMBTdD/gP4QqzG1MFB6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WS8DBAAAA2wAAAA8AAAAAAAAAAAAAAAAAmAIAAGRycy9kb3du&#10;cmV2LnhtbFBLBQYAAAAABAAEAPUAAACGAwAAAAA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66" style="position:absolute;left:14236;top:42897;width:26344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ruW8UA&#10;AADbAAAADwAAAGRycy9kb3ducmV2LnhtbESPQWvCQBSE74L/YXlCb7qxo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2u5bxQAAANsAAAAPAAAAAAAAAAAAAAAAAJgCAABkcnMv&#10;ZG93bnJldi54bWxQSwUGAAAAAAQABAD1AAAAigMAAAAA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</w:p>
                    </w:txbxContent>
                  </v:textbox>
                </v:rect>
                <v:rect id="Rectangle 52" o:spid="_x0000_s1067" style="position:absolute;left:34037;top:42897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hwLM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CHAsxQAAANsAAAAPAAAAAAAAAAAAAAAAAJgCAABkcnMv&#10;ZG93bnJldi54bWxQSwUGAAAAAAQABAD1AAAAigMAAAAA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68" style="position:absolute;left:14236;top:44513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TVt8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TVt8MAAADbAAAADwAAAAAAAAAAAAAAAACYAgAAZHJzL2Rv&#10;d25yZXYueG1sUEsFBgAAAAAEAAQA9QAAAIgDAAAAAA=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" o:spid="_x0000_s1069" style="position:absolute;left:14332;top:44826;width:64298;height:11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1Nw8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61Nw8MAAADbAAAADwAAAAAAAAAAAAAAAACYAgAAZHJzL2Rv&#10;d25yZXYueG1sUEsFBgAAAAAEAAQA9QAAAIgDAAAAAA==&#10;" filled="f" stroked="f">
                  <v:textbox inset="0,0,0,0">
                    <w:txbxContent>
                      <w:p w:rsidR="00D5080F" w:rsidRPr="00AC1F99" w:rsidRDefault="00AC1F99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  <w:rPr>
                            <w:sz w:val="36"/>
                          </w:rPr>
                        </w:pPr>
                        <w:r w:rsidRPr="00AC1F99">
                          <w:rPr>
                            <w:sz w:val="36"/>
                          </w:rPr>
                          <w:t>Proyecto Final</w:t>
                        </w:r>
                      </w:p>
                    </w:txbxContent>
                  </v:textbox>
                </v:rect>
                <v:rect id="Rectangle 56" o:spid="_x0000_s1070" style="position:absolute;left:57570;top:47728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N2L8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N2L8MAAADbAAAADwAAAAAAAAAAAAAAAACYAgAAZHJzL2Rv&#10;d25yZXYueG1sUEsFBgAAAAAEAAQA9QAAAIgDAAAAAA=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57" o:spid="_x0000_s1071" style="position:absolute;left:57951;top:47728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/TtMMA&#10;AADbAAAADwAAAGRycy9kb3ducmV2LnhtbESPS4vCQBCE74L/YWjBm05c8BUdRfaBHn2BemsybRLM&#10;9ITMrIn763cEwWNRVV9R82VjCnGnyuWWFQz6EQjixOqcUwXHw09vAsJ5ZI2FZVLwIAfLRbs1x1jb&#10;mnd03/tUBAi7GBVk3pexlC7JyKDr25I4eFdbGfRBVqnUFdYBbgr5EUUjaTDnsJBhSZ8ZJbf9r1Gw&#10;npSr88b+1WnxfVmftqfp12Hqlep2mtUMhKfGv8Ov9kYrGI7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3/TtMMAAADbAAAADwAAAAAAAAAAAAAAAACYAgAAZHJzL2Rv&#10;d25yZXYueG1sUEsFBgAAAAAEAAQA9QAAAIgDAAAAAA=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" o:spid="_x0000_s1072" style="position:absolute;left:14236;top:49344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BHxsEA&#10;AADbAAAADwAAAGRycy9kb3ducmV2LnhtbERPy4rCMBTdD/gP4QqzG1MFB6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rgR8bBAAAA2wAAAA8AAAAAAAAAAAAAAAAAmAIAAGRycy9kb3du&#10;cmV2LnhtbFBLBQYAAAAABAAEAPUAAACGAwAAAAA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" o:spid="_x0000_s1073" style="position:absolute;left:14236;top:50944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iXcMA&#10;AADbAAAADwAAAGRycy9kb3ducmV2LnhtbESPQYvCMBSE74L/ITzBm6YuKL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ziXcMAAADbAAAADwAAAAAAAAAAAAAAAACYAgAAZHJzL2Rv&#10;d25yZXYueG1sUEsFBgAAAAAEAAQA9QAAAIgDAAAAAA=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" o:spid="_x0000_s1074" style="position:absolute;left:14236;top:52544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qBfb8A&#10;AADbAAAADwAAAGRycy9kb3ducmV2LnhtbERPy6rCMBDdC/5DGMGdpt6FaDWK6BVd+gJ1NzRjW2wm&#10;pYm2+vVmIbg8nPd03phCPKlyuWUFg34EgjixOudUwem47o1AOI+ssbBMCl7kYD5rt6YYa1vznp4H&#10;n4oQwi5GBZn3ZSylSzIy6Pq2JA7czVYGfYBVKnWFdQg3hfyLoqE0mHNoyLCkZUbJ/fAwCjajcnHZ&#10;2nedFv/XzXl3Hq+OY69Ut9MsJiA8Nf4n/rq3WsEwrA9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+oF9vwAAANsAAAAPAAAAAAAAAAAAAAAAAJgCAABkcnMvZG93bnJl&#10;di54bWxQSwUGAAAAAAQABAD1AAAAhAMAAAAA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" o:spid="_x0000_s1075" style="position:absolute;left:14236;top:54162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Yk5sQA&#10;AADbAAAADwAAAGRycy9kb3ducmV2LnhtbESPQWvCQBSE74L/YXmCN93YQ4jRVURbzLFVQb09sq9J&#10;aPZtyG6T2F/fLRQ8DjPzDbPeDqYWHbWusqxgMY9AEOdWV1wouJzfZgkI55E11pZJwYMcbDfj0RpT&#10;bXv+oO7kCxEg7FJUUHrfpFK6vCSDbm4b4uB92tagD7ItpG6xD3BTy5coiqXBisNCiQ3tS8q/Tt9G&#10;wTFpdrfM/vRF/Xo/Xt+vy8N56ZWaTobdCoSnwT/D/+1MK4gX8Pcl/A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2JObEAAAA2wAAAA8AAAAAAAAAAAAAAAAAmAIAAGRycy9k&#10;b3ducmV2LnhtbFBLBQYAAAAABAAEAPUAAACJAwAAAAA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" o:spid="_x0000_s1076" style="position:absolute;left:14236;top:55763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S6kc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UkM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ZLqRxQAAANsAAAAPAAAAAAAAAAAAAAAAAJgCAABkcnMv&#10;ZG93bnJldi54bWxQSwUGAAAAAAQABAD1AAAAigMAAAAA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3" o:spid="_x0000_s1077" style="position:absolute;left:14236;top:57363;width:19442;height:48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gfCs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gfCsMAAADbAAAADwAAAAAAAAAAAAAAAACYAgAAZHJzL2Rv&#10;d25yZXYueG1sUEsFBgAAAAAEAAQA9QAAAIgDAAAAAA==&#10;" filled="f" stroked="f">
                  <v:textbox inset="0,0,0,0">
                    <w:txbxContent>
                      <w:p w:rsidR="00D5080F" w:rsidRDefault="00AC1F99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PROFESOR:</w:t>
                        </w:r>
                      </w:p>
                      <w:p w:rsidR="00AC1F99" w:rsidRPr="00AC1F99" w:rsidRDefault="00AC1F99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M.C. Alejandro Pasos Ruiz</w:t>
                        </w:r>
                      </w:p>
                    </w:txbxContent>
                  </v:textbox>
                </v:rect>
                <v:rect id="Rectangle 65" o:spid="_x0000_s1078" style="position:absolute;left:22237;top:57363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0i5c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0i5cMAAADbAAAADwAAAAAAAAAAAAAAAACYAgAAZHJzL2Rv&#10;d25yZXYueG1sUEsFBgAAAAAEAAQA9QAAAIgDAAAAAA=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79" style="position:absolute;left:15791;top:58978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MZCc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kC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ExkJxQAAANsAAAAPAAAAAAAAAAAAAAAAAJgCAABkcnMv&#10;ZG93bnJldi54bWxQSwUGAAAAAAQABAD1AAAAigMAAAAA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" o:spid="_x0000_s1080" style="position:absolute;left:19905;top:58978;width:519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Ao4M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mk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8Ao4MMAAADbAAAADwAAAAAAAAAAAAAAAACYAgAAZHJzL2Rv&#10;d25yZXYueG1sUEsFBgAAAAAEAAQA9QAAAIgDAAAAAA=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70" o:spid="_x0000_s1081" style="position:absolute;left:20286;top:58978;width:519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MXoM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9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jF6DBAAAA2wAAAA8AAAAAAAAAAAAAAAAAmAIAAGRycy9kb3du&#10;cmV2LnhtbFBLBQYAAAAABAAEAPUAAACGAwAAAAA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1" o:spid="_x0000_s1082" style="position:absolute;left:14236;top:60578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+yO8UA&#10;AADbAAAADwAAAGRycy9kb3ducmV2LnhtbESPT2vCQBTE74LfYXlCb7qxB/+k2YRgK3psVbC9PbKv&#10;STD7NmS3JvXTdwuCx2FmfsMk2WAacaXO1ZYVzGcRCOLC6ppLBafjdroC4TyyxsYyKfglB1k6HiUY&#10;a9vzB10PvhQBwi5GBZX3bSylKyoy6Ga2JQ7et+0M+iC7UuoO+wA3jXyOooU0WHNYqLClTUXF5fBj&#10;FOxWbf65t7e+bN6+duf38/r1uPZKPU2G/AWEp8E/wvf2XitYzuH/S/gBM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7I7xQAAANsAAAAPAAAAAAAAAAAAAAAAAJgCAABkcnMv&#10;ZG93bnJldi54bWxQSwUGAAAAAAQABAD1AAAAigMAAAAA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2" o:spid="_x0000_s1083" style="position:absolute;left:14236;top:62194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0sTM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W8xv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vSxMxQAAANsAAAAPAAAAAAAAAAAAAAAAAJgCAABkcnMv&#10;ZG93bnJldi54bWxQSwUGAAAAAAQABAD1AAAAigMAAAAA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3" o:spid="_x0000_s1084" style="position:absolute;left:14467;top:77876;width:11945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GJ18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/GJ18MAAADbAAAADwAAAAAAAAAAAAAAAACYAgAAZHJzL2Rv&#10;d25yZXYueG1sUEsFBgAAAAAEAAQA9QAAAIgDAAAAAA=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>ELABORADO</w:t>
                        </w:r>
                      </w:p>
                    </w:txbxContent>
                  </v:textbox>
                </v:rect>
                <v:rect id="Rectangle 74" o:spid="_x0000_s1085" style="position:absolute;left:24058;top:77761;width:621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gRo8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gRo8MAAADbAAAADwAAAAAAAAAAAAAAAACYAgAAZHJzL2Rv&#10;d25yZXYueG1sUEsFBgAAAAAEAAQA9QAAAIgDAAAAAA=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rect>
                <v:rect id="Rectangle 75" o:spid="_x0000_s1086" style="position:absolute;left:23540;top:77761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S0OMMA&#10;AADbAAAADwAAAGRycy9kb3ducmV2LnhtbESPS4vCQBCE74L/YWjBm05c8BUdRfaBHn2BemsybRLM&#10;9ITMrIn763cEwWNRVV9R82VjCnGnyuWWFQz6EQjixOqcUwXHw09vAsJ5ZI2FZVLwIAfLRbs1x1jb&#10;mnd03/tUBAi7GBVk3pexlC7JyKDr25I4eFdbGfRBVqnUFdYBbgr5EUUjaTDnsJBhSZ8ZJbf9r1Gw&#10;npSr88b+1WnxfVmftqfp12Hqlep2mtUMhKfGv8Ov9kYrGA/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1S0OMMAAADbAAAADwAAAAAAAAAAAAAAAACYAgAAZHJzL2Rv&#10;d25yZXYueG1sUEsFBgAAAAAEAAQA9QAAAIgDAAAAAA=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87" style="position:absolute;left:14236;top:65409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YqT8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pA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hipPxQAAANsAAAAPAAAAAAAAAAAAAAAAAJgCAABkcnMv&#10;ZG93bnJldi54bWxQSwUGAAAAAAQABAD1AAAAigMAAAAA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7" o:spid="_x0000_s1088" style="position:absolute;left:14470;top:80631;width:42154;height:8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qP1MQA&#10;AADbAAAADwAAAGRycy9kb3ducmV2LnhtbESPT4vCMBTE7wv7HcJb8Lam68E/1SiiLnpUK6i3R/Ns&#10;yzYvpcna6qc3guBxmJnfMJNZa0pxpdoVlhX8dCMQxKnVBWcKDsnv9xCE88gaS8uk4EYOZtPPjwnG&#10;2ja8o+veZyJA2MWoIPe+iqV0aU4GXddWxMG72NqgD7LOpK6xCXBTyl4U9aXBgsNCjhUtckr/9v9G&#10;wXpYzU8be2+ycnVeH7fH0TIZeaU6X+18DMJT69/hV3ujFQwG8PwSfoC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Kj9TEAAAA2wAAAA8AAAAAAAAAAAAAAAAAmAIAAGRycy9k&#10;b3ducmV2LnhtbFBLBQYAAAAABAAEAPUAAACJAwAAAAA=&#10;" filled="f" stroked="f">
                  <v:textbox inset="0,0,0,0">
                    <w:txbxContent>
                      <w:p w:rsidR="00AC1F99" w:rsidRDefault="00AC1F99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r>
                          <w:t>Baak</w:t>
                        </w:r>
                        <w:proofErr w:type="spellEnd"/>
                        <w:r>
                          <w:t xml:space="preserve"> Poot Nicolás Alejandro</w:t>
                        </w:r>
                      </w:p>
                      <w:p w:rsidR="00D5080F" w:rsidRDefault="00C508D5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Gong</w:t>
                        </w:r>
                        <w:r w:rsidR="00FF3E59">
                          <w:t>ora Gamboa Diego Jo</w:t>
                        </w:r>
                        <w:bookmarkStart w:id="1" w:name="_GoBack"/>
                        <w:bookmarkEnd w:id="1"/>
                        <w:r w:rsidR="00FF3E59">
                          <w:t xml:space="preserve">el    </w:t>
                        </w:r>
                      </w:p>
                      <w:p w:rsidR="00AC1F99" w:rsidRDefault="00AC1F99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Moreno Carvajal Pedro Abel</w:t>
                        </w:r>
                      </w:p>
                    </w:txbxContent>
                  </v:textbox>
                </v:rect>
                <v:rect id="Rectangle 78" o:spid="_x0000_s1089" style="position:absolute;left:31400;top:67010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Ubps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s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VG6bBAAAA2wAAAA8AAAAAAAAAAAAAAAAAmAIAAGRycy9kb3du&#10;cmV2LnhtbFBLBQYAAAAABAAEAPUAAACGAwAAAAA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0" o:spid="_x0000_s1090" style="position:absolute;left:17040;top:68610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Znh8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Vgf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vZnh8AAAADbAAAADwAAAAAAAAAAAAAAAACYAgAAZHJzL2Rvd25y&#10;ZXYueG1sUEsFBgAAAAAEAAQA9QAAAIUDAAAAAA==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" o:spid="_x0000_s1091" style="position:absolute;left:38152;top:68610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hca8UA&#10;AADb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XJCv6+hB8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FxrxQAAANsAAAAPAAAAAAAAAAAAAAAAAJgCAABkcnMv&#10;ZG93bnJldi54bWxQSwUGAAAAAAQABAD1AAAAigMAAAAA&#10;" filled="f" stroked="f">
                  <v:textbox inset="0,0,0,0">
                    <w:txbxContent>
                      <w:p w:rsidR="00D5080F" w:rsidRDefault="00D5080F" w:rsidP="00D5080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1C4244">
        <w:rPr>
          <w:noProof/>
        </w:rPr>
        <w:drawing>
          <wp:anchor distT="0" distB="0" distL="114300" distR="114300" simplePos="0" relativeHeight="251661312" behindDoc="1" locked="0" layoutInCell="1" allowOverlap="1" wp14:anchorId="2B80AFBC" wp14:editId="02E288BB">
            <wp:simplePos x="0" y="0"/>
            <wp:positionH relativeFrom="column">
              <wp:posOffset>-290195</wp:posOffset>
            </wp:positionH>
            <wp:positionV relativeFrom="paragraph">
              <wp:posOffset>-916305</wp:posOffset>
            </wp:positionV>
            <wp:extent cx="7771447" cy="10189845"/>
            <wp:effectExtent l="0" t="0" r="1270" b="1905"/>
            <wp:wrapNone/>
            <wp:docPr id="1025922" name="Picture 10250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22" name="Picture 1025090"/>
                    <pic:cNvPicPr/>
                  </pic:nvPicPr>
                  <pic:blipFill rotWithShape="1">
                    <a:blip r:embed="rId7"/>
                    <a:srcRect t="1494" r="3" b="5"/>
                    <a:stretch/>
                  </pic:blipFill>
                  <pic:spPr>
                    <a:xfrm>
                      <a:off x="0" y="0"/>
                      <a:ext cx="7771447" cy="1018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6519F">
        <w:br w:type="page"/>
      </w:r>
    </w:p>
    <w:p w:rsidR="00440B7A" w:rsidRDefault="00440B7A" w:rsidP="00440B7A"/>
    <w:p w:rsidR="00440B7A" w:rsidRDefault="00911FE3" w:rsidP="00911FE3">
      <w:pPr>
        <w:ind w:left="851" w:right="-657"/>
        <w:jc w:val="center"/>
        <w:rPr>
          <w:sz w:val="28"/>
        </w:rPr>
      </w:pPr>
      <w:r w:rsidRPr="00911FE3">
        <w:rPr>
          <w:sz w:val="28"/>
        </w:rPr>
        <w:t>Juego en modo texto “Contrabandistas en el espacio”</w:t>
      </w:r>
    </w:p>
    <w:p w:rsidR="00911FE3" w:rsidRPr="00911FE3" w:rsidRDefault="00911FE3" w:rsidP="00911FE3">
      <w:pPr>
        <w:ind w:left="0" w:right="-657" w:firstLine="0"/>
        <w:rPr>
          <w:sz w:val="28"/>
        </w:rPr>
      </w:pPr>
    </w:p>
    <w:p w:rsidR="00911FE3" w:rsidRDefault="00911FE3" w:rsidP="00440B7A">
      <w:pPr>
        <w:ind w:left="851" w:right="-657"/>
        <w:rPr>
          <w:sz w:val="24"/>
        </w:rPr>
      </w:pPr>
    </w:p>
    <w:p w:rsidR="00911FE3" w:rsidRPr="004B1AAB" w:rsidRDefault="00911FE3" w:rsidP="00F048FA">
      <w:pPr>
        <w:ind w:right="-657" w:firstLine="698"/>
        <w:rPr>
          <w:sz w:val="26"/>
          <w:szCs w:val="26"/>
        </w:rPr>
      </w:pPr>
      <w:r w:rsidRPr="004B1AAB">
        <w:rPr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0A7755EE" wp14:editId="1F283F3D">
            <wp:simplePos x="0" y="0"/>
            <wp:positionH relativeFrom="column">
              <wp:posOffset>531495</wp:posOffset>
            </wp:positionH>
            <wp:positionV relativeFrom="paragraph">
              <wp:posOffset>305435</wp:posOffset>
            </wp:positionV>
            <wp:extent cx="6423660" cy="532003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uego_Fase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1AAB">
        <w:rPr>
          <w:sz w:val="26"/>
          <w:szCs w:val="26"/>
        </w:rPr>
        <w:t>Diagrama UML</w:t>
      </w:r>
    </w:p>
    <w:p w:rsidR="00911FE3" w:rsidRDefault="00911FE3" w:rsidP="00440B7A">
      <w:pPr>
        <w:ind w:left="851" w:right="-657"/>
        <w:rPr>
          <w:sz w:val="24"/>
        </w:rPr>
      </w:pPr>
    </w:p>
    <w:p w:rsidR="00911FE3" w:rsidRDefault="00911FE3" w:rsidP="00440B7A">
      <w:pPr>
        <w:ind w:left="851" w:right="-657"/>
        <w:rPr>
          <w:sz w:val="24"/>
        </w:rPr>
      </w:pPr>
    </w:p>
    <w:p w:rsidR="00911FE3" w:rsidRDefault="00911FE3" w:rsidP="00440B7A">
      <w:pPr>
        <w:ind w:left="851" w:right="-657"/>
        <w:rPr>
          <w:sz w:val="24"/>
        </w:rPr>
      </w:pPr>
    </w:p>
    <w:p w:rsidR="00911FE3" w:rsidRDefault="00911FE3" w:rsidP="00440B7A">
      <w:pPr>
        <w:ind w:left="851" w:right="-657"/>
        <w:rPr>
          <w:sz w:val="24"/>
        </w:rPr>
      </w:pPr>
    </w:p>
    <w:p w:rsidR="00911FE3" w:rsidRDefault="00911FE3" w:rsidP="00440B7A">
      <w:pPr>
        <w:ind w:left="851" w:right="-657"/>
        <w:rPr>
          <w:sz w:val="24"/>
        </w:rPr>
      </w:pPr>
    </w:p>
    <w:p w:rsidR="00911FE3" w:rsidRDefault="00911FE3" w:rsidP="00440B7A">
      <w:pPr>
        <w:ind w:left="851" w:right="-657"/>
        <w:rPr>
          <w:sz w:val="24"/>
        </w:rPr>
      </w:pPr>
    </w:p>
    <w:p w:rsidR="00911FE3" w:rsidRDefault="00911FE3" w:rsidP="00440B7A">
      <w:pPr>
        <w:ind w:left="851" w:right="-657"/>
        <w:rPr>
          <w:sz w:val="24"/>
        </w:rPr>
      </w:pPr>
    </w:p>
    <w:p w:rsidR="00911FE3" w:rsidRDefault="00911FE3" w:rsidP="00440B7A">
      <w:pPr>
        <w:ind w:left="851" w:right="-657"/>
        <w:rPr>
          <w:sz w:val="24"/>
        </w:rPr>
      </w:pPr>
    </w:p>
    <w:p w:rsidR="00911FE3" w:rsidRDefault="00911FE3" w:rsidP="00440B7A">
      <w:pPr>
        <w:ind w:left="851" w:right="-657"/>
        <w:rPr>
          <w:sz w:val="24"/>
        </w:rPr>
      </w:pPr>
    </w:p>
    <w:p w:rsidR="00911FE3" w:rsidRDefault="00911FE3" w:rsidP="00440B7A">
      <w:pPr>
        <w:ind w:left="851" w:right="-657"/>
        <w:rPr>
          <w:sz w:val="24"/>
        </w:rPr>
      </w:pPr>
    </w:p>
    <w:p w:rsidR="00911FE3" w:rsidRDefault="00911FE3" w:rsidP="00440B7A">
      <w:pPr>
        <w:ind w:left="851" w:right="-657"/>
        <w:rPr>
          <w:sz w:val="24"/>
        </w:rPr>
      </w:pPr>
    </w:p>
    <w:p w:rsidR="00911FE3" w:rsidRPr="004B1AAB" w:rsidRDefault="00911FE3" w:rsidP="00911FE3">
      <w:pPr>
        <w:spacing w:line="276" w:lineRule="auto"/>
        <w:ind w:left="851" w:right="-657"/>
        <w:rPr>
          <w:sz w:val="26"/>
          <w:szCs w:val="26"/>
        </w:rPr>
      </w:pPr>
      <w:r w:rsidRPr="004B1AAB">
        <w:rPr>
          <w:sz w:val="26"/>
          <w:szCs w:val="26"/>
        </w:rPr>
        <w:t>Para el diagrama UML del juego, incluimos los tres patrones de diseño que encontramos compatibles con nuestro programa</w:t>
      </w:r>
      <w:r w:rsidR="00F048FA" w:rsidRPr="004B1AAB">
        <w:rPr>
          <w:sz w:val="26"/>
          <w:szCs w:val="26"/>
        </w:rPr>
        <w:t>, uno por cada tipo: para el patrón de tipo creacional elegimos el patrón Builder, para el de tipo estructural utilizamos el patrón Adapter; y para el patrón de comportamiento se utilizó Mediator.</w:t>
      </w:r>
    </w:p>
    <w:p w:rsidR="00F048FA" w:rsidRDefault="00F048FA" w:rsidP="00911FE3">
      <w:pPr>
        <w:spacing w:line="276" w:lineRule="auto"/>
        <w:ind w:left="851" w:right="-657"/>
        <w:rPr>
          <w:sz w:val="26"/>
          <w:szCs w:val="26"/>
        </w:rPr>
      </w:pPr>
    </w:p>
    <w:p w:rsidR="004B1AAB" w:rsidRPr="004B1AAB" w:rsidRDefault="004B1AAB" w:rsidP="00911FE3">
      <w:pPr>
        <w:spacing w:line="276" w:lineRule="auto"/>
        <w:ind w:left="851" w:right="-657"/>
        <w:rPr>
          <w:sz w:val="26"/>
          <w:szCs w:val="26"/>
        </w:rPr>
      </w:pPr>
    </w:p>
    <w:p w:rsidR="00F048FA" w:rsidRPr="004B1AAB" w:rsidRDefault="00F048FA" w:rsidP="00F048FA">
      <w:pPr>
        <w:pStyle w:val="Prrafodelista"/>
        <w:numPr>
          <w:ilvl w:val="0"/>
          <w:numId w:val="15"/>
        </w:numPr>
        <w:spacing w:line="276" w:lineRule="auto"/>
        <w:ind w:right="-657"/>
        <w:rPr>
          <w:sz w:val="26"/>
          <w:szCs w:val="26"/>
        </w:rPr>
      </w:pPr>
      <w:r w:rsidRPr="004B1AAB">
        <w:rPr>
          <w:sz w:val="26"/>
          <w:szCs w:val="26"/>
        </w:rPr>
        <w:t>Patrón Creacional</w:t>
      </w:r>
    </w:p>
    <w:p w:rsidR="00F048FA" w:rsidRPr="004B1AAB" w:rsidRDefault="00F048FA" w:rsidP="00F048FA">
      <w:pPr>
        <w:spacing w:line="276" w:lineRule="auto"/>
        <w:ind w:left="708" w:right="-657" w:firstLine="0"/>
        <w:rPr>
          <w:sz w:val="26"/>
          <w:szCs w:val="26"/>
        </w:rPr>
      </w:pPr>
      <w:r w:rsidRPr="004B1AAB">
        <w:rPr>
          <w:sz w:val="26"/>
          <w:szCs w:val="26"/>
        </w:rPr>
        <w:t>Builder: Este patrón separa la construcción del objeto complejo juego (incluye todos sus atributos y métodos) así que podemos crear objetos con diferentes representaciones, para así crear un objeto, por ejemplo cuando iniciamos un nuevo juego en tiempo de ejecución, también sirve cuando cambiamos de planeta o nave</w:t>
      </w:r>
      <w:r w:rsidR="008B14EE">
        <w:rPr>
          <w:sz w:val="26"/>
          <w:szCs w:val="26"/>
        </w:rPr>
        <w:t>.</w:t>
      </w:r>
    </w:p>
    <w:p w:rsidR="00F048FA" w:rsidRPr="004B1AAB" w:rsidRDefault="00F048FA" w:rsidP="00F048FA">
      <w:pPr>
        <w:spacing w:line="276" w:lineRule="auto"/>
        <w:ind w:left="708" w:right="-657" w:firstLine="0"/>
        <w:rPr>
          <w:sz w:val="26"/>
          <w:szCs w:val="26"/>
        </w:rPr>
      </w:pPr>
      <w:r w:rsidRPr="004B1AAB">
        <w:rPr>
          <w:sz w:val="26"/>
          <w:szCs w:val="26"/>
        </w:rPr>
        <w:t>Participantes para nuestro juego:</w:t>
      </w:r>
    </w:p>
    <w:p w:rsidR="00F048FA" w:rsidRPr="004B1AAB" w:rsidRDefault="00F048FA" w:rsidP="004B1AAB">
      <w:pPr>
        <w:pStyle w:val="Prrafodelista"/>
        <w:numPr>
          <w:ilvl w:val="0"/>
          <w:numId w:val="17"/>
        </w:numPr>
        <w:spacing w:line="276" w:lineRule="auto"/>
        <w:ind w:right="-657"/>
        <w:rPr>
          <w:sz w:val="26"/>
          <w:szCs w:val="26"/>
        </w:rPr>
      </w:pPr>
      <w:r w:rsidRPr="004B1AAB">
        <w:rPr>
          <w:sz w:val="26"/>
          <w:szCs w:val="26"/>
        </w:rPr>
        <w:t>Clase abstracta: JuegoBuilder</w:t>
      </w:r>
    </w:p>
    <w:p w:rsidR="00F048FA" w:rsidRPr="004B1AAB" w:rsidRDefault="00F048FA" w:rsidP="004B1AAB">
      <w:pPr>
        <w:pStyle w:val="Prrafodelista"/>
        <w:numPr>
          <w:ilvl w:val="0"/>
          <w:numId w:val="17"/>
        </w:numPr>
        <w:spacing w:line="276" w:lineRule="auto"/>
        <w:ind w:right="-657"/>
        <w:rPr>
          <w:sz w:val="26"/>
          <w:szCs w:val="26"/>
        </w:rPr>
      </w:pPr>
      <w:r w:rsidRPr="004B1AAB">
        <w:rPr>
          <w:sz w:val="26"/>
          <w:szCs w:val="26"/>
        </w:rPr>
        <w:t>Clase principal: Main</w:t>
      </w:r>
    </w:p>
    <w:p w:rsidR="00F048FA" w:rsidRPr="004B1AAB" w:rsidRDefault="00F048FA" w:rsidP="004B1AAB">
      <w:pPr>
        <w:pStyle w:val="Prrafodelista"/>
        <w:numPr>
          <w:ilvl w:val="0"/>
          <w:numId w:val="17"/>
        </w:numPr>
        <w:spacing w:line="276" w:lineRule="auto"/>
        <w:ind w:right="-657"/>
        <w:rPr>
          <w:sz w:val="26"/>
          <w:szCs w:val="26"/>
        </w:rPr>
      </w:pPr>
      <w:r w:rsidRPr="004B1AAB">
        <w:rPr>
          <w:sz w:val="26"/>
          <w:szCs w:val="26"/>
        </w:rPr>
        <w:t>Clase producto: Juego</w:t>
      </w:r>
    </w:p>
    <w:p w:rsidR="00F048FA" w:rsidRPr="004B1AAB" w:rsidRDefault="00F048FA" w:rsidP="004B1AAB">
      <w:pPr>
        <w:pStyle w:val="Prrafodelista"/>
        <w:numPr>
          <w:ilvl w:val="0"/>
          <w:numId w:val="17"/>
        </w:numPr>
        <w:spacing w:line="276" w:lineRule="auto"/>
        <w:ind w:right="-657"/>
        <w:rPr>
          <w:sz w:val="26"/>
          <w:szCs w:val="26"/>
        </w:rPr>
      </w:pPr>
      <w:r w:rsidRPr="004B1AAB">
        <w:rPr>
          <w:sz w:val="26"/>
          <w:szCs w:val="26"/>
        </w:rPr>
        <w:t>Clase director: Misión</w:t>
      </w:r>
    </w:p>
    <w:p w:rsidR="00F048FA" w:rsidRDefault="00F048FA" w:rsidP="004B1AAB">
      <w:pPr>
        <w:pStyle w:val="Prrafodelista"/>
        <w:numPr>
          <w:ilvl w:val="0"/>
          <w:numId w:val="17"/>
        </w:numPr>
        <w:spacing w:line="276" w:lineRule="auto"/>
        <w:ind w:right="-657"/>
        <w:rPr>
          <w:sz w:val="26"/>
          <w:szCs w:val="26"/>
        </w:rPr>
      </w:pPr>
      <w:r w:rsidRPr="004B1AAB">
        <w:rPr>
          <w:sz w:val="26"/>
          <w:szCs w:val="26"/>
        </w:rPr>
        <w:t>Concrete builders: Nave, Planeta</w:t>
      </w:r>
    </w:p>
    <w:p w:rsidR="008B14EE" w:rsidRPr="004B1AAB" w:rsidRDefault="008B14EE" w:rsidP="008B14EE">
      <w:pPr>
        <w:pStyle w:val="Prrafodelista"/>
        <w:spacing w:line="276" w:lineRule="auto"/>
        <w:ind w:left="1428" w:right="-657" w:firstLine="0"/>
        <w:rPr>
          <w:sz w:val="26"/>
          <w:szCs w:val="26"/>
        </w:rPr>
      </w:pPr>
      <w:r>
        <w:rPr>
          <w:noProof/>
        </w:rPr>
        <w:drawing>
          <wp:inline distT="0" distB="0" distL="0" distR="0" wp14:anchorId="293ADABA" wp14:editId="78EA86BC">
            <wp:extent cx="5667375" cy="4323773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879" t="560" r="7454" b="3468"/>
                    <a:stretch/>
                  </pic:blipFill>
                  <pic:spPr bwMode="auto">
                    <a:xfrm>
                      <a:off x="0" y="0"/>
                      <a:ext cx="5689142" cy="434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AAB" w:rsidRPr="004B1AAB" w:rsidRDefault="004B1AAB" w:rsidP="008B14EE">
      <w:pPr>
        <w:spacing w:line="276" w:lineRule="auto"/>
        <w:ind w:left="0" w:right="-657" w:firstLine="0"/>
        <w:rPr>
          <w:sz w:val="26"/>
          <w:szCs w:val="26"/>
        </w:rPr>
      </w:pPr>
    </w:p>
    <w:p w:rsidR="00F048FA" w:rsidRPr="004B1AAB" w:rsidRDefault="00F048FA" w:rsidP="00F048FA">
      <w:pPr>
        <w:pStyle w:val="Prrafodelista"/>
        <w:numPr>
          <w:ilvl w:val="0"/>
          <w:numId w:val="16"/>
        </w:numPr>
        <w:spacing w:line="276" w:lineRule="auto"/>
        <w:ind w:right="-657"/>
        <w:rPr>
          <w:sz w:val="26"/>
          <w:szCs w:val="26"/>
        </w:rPr>
      </w:pPr>
      <w:r w:rsidRPr="004B1AAB">
        <w:rPr>
          <w:sz w:val="26"/>
          <w:szCs w:val="26"/>
        </w:rPr>
        <w:t>Patrón Estructural</w:t>
      </w:r>
    </w:p>
    <w:p w:rsidR="00F048FA" w:rsidRDefault="004B1AAB" w:rsidP="00F048FA">
      <w:pPr>
        <w:spacing w:line="276" w:lineRule="auto"/>
        <w:ind w:left="708" w:right="-657" w:firstLine="0"/>
        <w:rPr>
          <w:sz w:val="26"/>
          <w:szCs w:val="26"/>
        </w:rPr>
      </w:pPr>
      <w:r w:rsidRPr="004B1AAB">
        <w:rPr>
          <w:sz w:val="26"/>
          <w:szCs w:val="26"/>
        </w:rPr>
        <w:t>Adapter: Utilizamos este patrón para permitir que puedan trabajar las clases Juego y Misión con sus interfaces incompatibles. Así, un objeto adaptador o intermediario reenvía al otro objeto los datos que recibe</w:t>
      </w:r>
      <w:r w:rsidR="008B14EE">
        <w:rPr>
          <w:sz w:val="26"/>
          <w:szCs w:val="26"/>
        </w:rPr>
        <w:t>, permitiendo entonces la interacción</w:t>
      </w:r>
      <w:r>
        <w:rPr>
          <w:sz w:val="26"/>
          <w:szCs w:val="26"/>
        </w:rPr>
        <w:t>.</w:t>
      </w:r>
    </w:p>
    <w:p w:rsidR="004B1AAB" w:rsidRDefault="004B1AAB" w:rsidP="00F048FA">
      <w:pPr>
        <w:spacing w:line="276" w:lineRule="auto"/>
        <w:ind w:left="708" w:right="-657" w:firstLine="0"/>
        <w:rPr>
          <w:sz w:val="26"/>
          <w:szCs w:val="26"/>
        </w:rPr>
      </w:pPr>
      <w:r>
        <w:rPr>
          <w:sz w:val="26"/>
          <w:szCs w:val="26"/>
        </w:rPr>
        <w:t>Participantes para nuestro juego:</w:t>
      </w:r>
    </w:p>
    <w:p w:rsidR="004B1AAB" w:rsidRDefault="004B1AAB" w:rsidP="004B1AAB">
      <w:pPr>
        <w:pStyle w:val="Prrafodelista"/>
        <w:numPr>
          <w:ilvl w:val="0"/>
          <w:numId w:val="18"/>
        </w:numPr>
        <w:spacing w:line="276" w:lineRule="auto"/>
        <w:ind w:right="-657"/>
        <w:rPr>
          <w:sz w:val="26"/>
          <w:szCs w:val="26"/>
        </w:rPr>
      </w:pPr>
      <w:r>
        <w:rPr>
          <w:sz w:val="26"/>
          <w:szCs w:val="26"/>
        </w:rPr>
        <w:t>Clase Client: Main</w:t>
      </w:r>
    </w:p>
    <w:p w:rsidR="004B1AAB" w:rsidRDefault="004B1AAB" w:rsidP="004B1AAB">
      <w:pPr>
        <w:pStyle w:val="Prrafodelista"/>
        <w:numPr>
          <w:ilvl w:val="0"/>
          <w:numId w:val="18"/>
        </w:numPr>
        <w:spacing w:line="276" w:lineRule="auto"/>
        <w:ind w:right="-657"/>
        <w:rPr>
          <w:sz w:val="26"/>
          <w:szCs w:val="26"/>
        </w:rPr>
      </w:pPr>
      <w:r>
        <w:rPr>
          <w:sz w:val="26"/>
          <w:szCs w:val="26"/>
        </w:rPr>
        <w:t>Interfaz: IAdaptador</w:t>
      </w:r>
    </w:p>
    <w:p w:rsidR="004B1AAB" w:rsidRPr="004B1AAB" w:rsidRDefault="004B1AAB" w:rsidP="004B1AAB">
      <w:pPr>
        <w:pStyle w:val="Prrafodelista"/>
        <w:numPr>
          <w:ilvl w:val="0"/>
          <w:numId w:val="18"/>
        </w:numPr>
        <w:spacing w:line="276" w:lineRule="auto"/>
        <w:ind w:right="-657"/>
        <w:rPr>
          <w:sz w:val="26"/>
          <w:szCs w:val="26"/>
        </w:rPr>
      </w:pPr>
      <w:r>
        <w:rPr>
          <w:sz w:val="26"/>
          <w:szCs w:val="26"/>
        </w:rPr>
        <w:t>Clase adaptable: Juego</w:t>
      </w:r>
    </w:p>
    <w:p w:rsidR="00F048FA" w:rsidRDefault="00052717" w:rsidP="00F048FA">
      <w:pPr>
        <w:spacing w:line="276" w:lineRule="auto"/>
        <w:ind w:left="708" w:right="-657" w:firstLine="0"/>
        <w:rPr>
          <w:sz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AE338CB" wp14:editId="7A06B256">
            <wp:simplePos x="0" y="0"/>
            <wp:positionH relativeFrom="page">
              <wp:align>center</wp:align>
            </wp:positionH>
            <wp:positionV relativeFrom="paragraph">
              <wp:posOffset>3810</wp:posOffset>
            </wp:positionV>
            <wp:extent cx="4524375" cy="4924425"/>
            <wp:effectExtent l="0" t="0" r="9525" b="9525"/>
            <wp:wrapTight wrapText="bothSides">
              <wp:wrapPolygon edited="0">
                <wp:start x="0" y="0"/>
                <wp:lineTo x="0" y="21558"/>
                <wp:lineTo x="21555" y="21558"/>
                <wp:lineTo x="21555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8" t="375" r="23031" b="2809"/>
                    <a:stretch/>
                  </pic:blipFill>
                  <pic:spPr bwMode="auto">
                    <a:xfrm>
                      <a:off x="0" y="0"/>
                      <a:ext cx="4524375" cy="492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B1AAB" w:rsidRDefault="004B1AAB" w:rsidP="00F048FA">
      <w:pPr>
        <w:spacing w:line="276" w:lineRule="auto"/>
        <w:ind w:left="708" w:right="-657" w:firstLine="0"/>
        <w:rPr>
          <w:sz w:val="24"/>
        </w:rPr>
      </w:pPr>
    </w:p>
    <w:p w:rsidR="004B1AAB" w:rsidRDefault="004B1AAB" w:rsidP="00F048FA">
      <w:pPr>
        <w:spacing w:line="276" w:lineRule="auto"/>
        <w:ind w:left="708" w:right="-657" w:firstLine="0"/>
        <w:rPr>
          <w:sz w:val="24"/>
        </w:rPr>
      </w:pPr>
    </w:p>
    <w:p w:rsidR="00052717" w:rsidRDefault="00052717" w:rsidP="00F048FA">
      <w:pPr>
        <w:spacing w:line="276" w:lineRule="auto"/>
        <w:ind w:left="708" w:right="-657" w:firstLine="0"/>
        <w:rPr>
          <w:sz w:val="24"/>
        </w:rPr>
      </w:pPr>
    </w:p>
    <w:p w:rsidR="00052717" w:rsidRDefault="00052717" w:rsidP="00F048FA">
      <w:pPr>
        <w:spacing w:line="276" w:lineRule="auto"/>
        <w:ind w:left="708" w:right="-657" w:firstLine="0"/>
        <w:rPr>
          <w:sz w:val="24"/>
        </w:rPr>
      </w:pPr>
    </w:p>
    <w:p w:rsidR="00052717" w:rsidRDefault="00052717" w:rsidP="00F048FA">
      <w:pPr>
        <w:spacing w:line="276" w:lineRule="auto"/>
        <w:ind w:left="708" w:right="-657" w:firstLine="0"/>
        <w:rPr>
          <w:sz w:val="24"/>
        </w:rPr>
      </w:pPr>
    </w:p>
    <w:p w:rsidR="00052717" w:rsidRDefault="00052717" w:rsidP="00F048FA">
      <w:pPr>
        <w:spacing w:line="276" w:lineRule="auto"/>
        <w:ind w:left="708" w:right="-657" w:firstLine="0"/>
        <w:rPr>
          <w:sz w:val="24"/>
        </w:rPr>
      </w:pPr>
    </w:p>
    <w:p w:rsidR="00052717" w:rsidRDefault="00052717" w:rsidP="00F048FA">
      <w:pPr>
        <w:spacing w:line="276" w:lineRule="auto"/>
        <w:ind w:left="708" w:right="-657" w:firstLine="0"/>
        <w:rPr>
          <w:sz w:val="24"/>
        </w:rPr>
      </w:pPr>
    </w:p>
    <w:p w:rsidR="00052717" w:rsidRDefault="00052717" w:rsidP="00F048FA">
      <w:pPr>
        <w:spacing w:line="276" w:lineRule="auto"/>
        <w:ind w:left="708" w:right="-657" w:firstLine="0"/>
        <w:rPr>
          <w:sz w:val="24"/>
        </w:rPr>
      </w:pPr>
    </w:p>
    <w:p w:rsidR="00052717" w:rsidRDefault="00052717" w:rsidP="00F048FA">
      <w:pPr>
        <w:spacing w:line="276" w:lineRule="auto"/>
        <w:ind w:left="708" w:right="-657" w:firstLine="0"/>
        <w:rPr>
          <w:sz w:val="24"/>
        </w:rPr>
      </w:pPr>
    </w:p>
    <w:p w:rsidR="00052717" w:rsidRDefault="00052717" w:rsidP="00F048FA">
      <w:pPr>
        <w:spacing w:line="276" w:lineRule="auto"/>
        <w:ind w:left="708" w:right="-657" w:firstLine="0"/>
        <w:rPr>
          <w:sz w:val="24"/>
        </w:rPr>
      </w:pPr>
    </w:p>
    <w:p w:rsidR="00052717" w:rsidRDefault="00052717" w:rsidP="00F048FA">
      <w:pPr>
        <w:spacing w:line="276" w:lineRule="auto"/>
        <w:ind w:left="708" w:right="-657" w:firstLine="0"/>
        <w:rPr>
          <w:sz w:val="24"/>
        </w:rPr>
      </w:pPr>
    </w:p>
    <w:p w:rsidR="00052717" w:rsidRDefault="00052717" w:rsidP="00F048FA">
      <w:pPr>
        <w:spacing w:line="276" w:lineRule="auto"/>
        <w:ind w:left="708" w:right="-657" w:firstLine="0"/>
        <w:rPr>
          <w:sz w:val="24"/>
        </w:rPr>
      </w:pPr>
    </w:p>
    <w:p w:rsidR="00052717" w:rsidRDefault="00052717" w:rsidP="00F048FA">
      <w:pPr>
        <w:spacing w:line="276" w:lineRule="auto"/>
        <w:ind w:left="708" w:right="-657" w:firstLine="0"/>
        <w:rPr>
          <w:sz w:val="24"/>
        </w:rPr>
      </w:pPr>
    </w:p>
    <w:p w:rsidR="00052717" w:rsidRDefault="00052717" w:rsidP="00F048FA">
      <w:pPr>
        <w:spacing w:line="276" w:lineRule="auto"/>
        <w:ind w:left="708" w:right="-657" w:firstLine="0"/>
        <w:rPr>
          <w:sz w:val="24"/>
        </w:rPr>
      </w:pPr>
    </w:p>
    <w:p w:rsidR="00052717" w:rsidRDefault="00052717" w:rsidP="00F048FA">
      <w:pPr>
        <w:spacing w:line="276" w:lineRule="auto"/>
        <w:ind w:left="708" w:right="-657" w:firstLine="0"/>
        <w:rPr>
          <w:sz w:val="24"/>
        </w:rPr>
      </w:pPr>
    </w:p>
    <w:p w:rsidR="00052717" w:rsidRDefault="00052717" w:rsidP="00F048FA">
      <w:pPr>
        <w:spacing w:line="276" w:lineRule="auto"/>
        <w:ind w:left="708" w:right="-657" w:firstLine="0"/>
        <w:rPr>
          <w:sz w:val="24"/>
        </w:rPr>
      </w:pPr>
    </w:p>
    <w:p w:rsidR="00052717" w:rsidRDefault="00052717" w:rsidP="00F048FA">
      <w:pPr>
        <w:spacing w:line="276" w:lineRule="auto"/>
        <w:ind w:left="708" w:right="-657" w:firstLine="0"/>
        <w:rPr>
          <w:sz w:val="24"/>
        </w:rPr>
      </w:pPr>
    </w:p>
    <w:p w:rsidR="00052717" w:rsidRDefault="00052717" w:rsidP="00F048FA">
      <w:pPr>
        <w:spacing w:line="276" w:lineRule="auto"/>
        <w:ind w:left="708" w:right="-657" w:firstLine="0"/>
        <w:rPr>
          <w:sz w:val="24"/>
        </w:rPr>
      </w:pPr>
    </w:p>
    <w:p w:rsidR="00052717" w:rsidRDefault="00052717" w:rsidP="00F048FA">
      <w:pPr>
        <w:spacing w:line="276" w:lineRule="auto"/>
        <w:ind w:left="708" w:right="-657" w:firstLine="0"/>
        <w:rPr>
          <w:sz w:val="24"/>
        </w:rPr>
      </w:pPr>
    </w:p>
    <w:p w:rsidR="00052717" w:rsidRDefault="00052717" w:rsidP="00F048FA">
      <w:pPr>
        <w:spacing w:line="276" w:lineRule="auto"/>
        <w:ind w:left="708" w:right="-657" w:firstLine="0"/>
        <w:rPr>
          <w:sz w:val="24"/>
        </w:rPr>
      </w:pPr>
    </w:p>
    <w:p w:rsidR="00052717" w:rsidRDefault="00052717" w:rsidP="00F048FA">
      <w:pPr>
        <w:spacing w:line="276" w:lineRule="auto"/>
        <w:ind w:left="708" w:right="-657" w:firstLine="0"/>
        <w:rPr>
          <w:sz w:val="24"/>
        </w:rPr>
      </w:pPr>
    </w:p>
    <w:p w:rsidR="00052717" w:rsidRDefault="00052717" w:rsidP="00F048FA">
      <w:pPr>
        <w:spacing w:line="276" w:lineRule="auto"/>
        <w:ind w:left="708" w:right="-657" w:firstLine="0"/>
        <w:rPr>
          <w:sz w:val="24"/>
        </w:rPr>
      </w:pPr>
    </w:p>
    <w:p w:rsidR="004B1AAB" w:rsidRDefault="004B1AAB" w:rsidP="00F048FA">
      <w:pPr>
        <w:spacing w:line="276" w:lineRule="auto"/>
        <w:ind w:left="708" w:right="-657" w:firstLine="0"/>
        <w:rPr>
          <w:sz w:val="24"/>
        </w:rPr>
      </w:pPr>
    </w:p>
    <w:p w:rsidR="004B1AAB" w:rsidRDefault="004B1AAB" w:rsidP="00F048FA">
      <w:pPr>
        <w:spacing w:line="276" w:lineRule="auto"/>
        <w:ind w:left="708" w:right="-657" w:firstLine="0"/>
        <w:rPr>
          <w:sz w:val="24"/>
        </w:rPr>
      </w:pPr>
    </w:p>
    <w:p w:rsidR="004B1AAB" w:rsidRDefault="004B1AAB" w:rsidP="00F048FA">
      <w:pPr>
        <w:spacing w:line="276" w:lineRule="auto"/>
        <w:ind w:left="708" w:right="-657" w:firstLine="0"/>
        <w:rPr>
          <w:sz w:val="24"/>
        </w:rPr>
      </w:pPr>
    </w:p>
    <w:p w:rsidR="004B1AAB" w:rsidRDefault="004B1AAB" w:rsidP="00F048FA">
      <w:pPr>
        <w:spacing w:line="276" w:lineRule="auto"/>
        <w:ind w:left="708" w:right="-657" w:firstLine="0"/>
        <w:rPr>
          <w:sz w:val="24"/>
        </w:rPr>
      </w:pPr>
    </w:p>
    <w:p w:rsidR="004B1AAB" w:rsidRDefault="004B1AAB" w:rsidP="00F048FA">
      <w:pPr>
        <w:spacing w:line="276" w:lineRule="auto"/>
        <w:ind w:left="708" w:right="-657" w:firstLine="0"/>
        <w:rPr>
          <w:sz w:val="24"/>
        </w:rPr>
      </w:pPr>
    </w:p>
    <w:p w:rsidR="004B1AAB" w:rsidRDefault="004B1AAB" w:rsidP="00F048FA">
      <w:pPr>
        <w:spacing w:line="276" w:lineRule="auto"/>
        <w:ind w:left="708" w:right="-657" w:firstLine="0"/>
        <w:rPr>
          <w:sz w:val="24"/>
        </w:rPr>
      </w:pPr>
    </w:p>
    <w:p w:rsidR="004B1AAB" w:rsidRDefault="004B1AAB" w:rsidP="00F048FA">
      <w:pPr>
        <w:spacing w:line="276" w:lineRule="auto"/>
        <w:ind w:left="708" w:right="-657" w:firstLine="0"/>
        <w:rPr>
          <w:sz w:val="24"/>
        </w:rPr>
      </w:pPr>
    </w:p>
    <w:p w:rsidR="004B1AAB" w:rsidRPr="008B14EE" w:rsidRDefault="004B1AAB" w:rsidP="004B1AAB">
      <w:pPr>
        <w:pStyle w:val="Prrafodelista"/>
        <w:numPr>
          <w:ilvl w:val="0"/>
          <w:numId w:val="16"/>
        </w:numPr>
        <w:spacing w:line="276" w:lineRule="auto"/>
        <w:ind w:right="-657"/>
        <w:rPr>
          <w:sz w:val="26"/>
          <w:szCs w:val="26"/>
        </w:rPr>
      </w:pPr>
      <w:r w:rsidRPr="008B14EE">
        <w:rPr>
          <w:sz w:val="26"/>
          <w:szCs w:val="26"/>
        </w:rPr>
        <w:lastRenderedPageBreak/>
        <w:t>Patrón de Comportamiento</w:t>
      </w:r>
    </w:p>
    <w:p w:rsidR="004B1AAB" w:rsidRDefault="004B1AAB" w:rsidP="004B1AAB">
      <w:pPr>
        <w:spacing w:line="276" w:lineRule="auto"/>
        <w:ind w:left="708" w:right="-657" w:firstLine="0"/>
        <w:rPr>
          <w:sz w:val="26"/>
          <w:szCs w:val="26"/>
        </w:rPr>
      </w:pPr>
      <w:r w:rsidRPr="008B14EE">
        <w:rPr>
          <w:sz w:val="26"/>
          <w:szCs w:val="26"/>
        </w:rPr>
        <w:t>Mediator: Definimos este patrón para encapsular la comunicación entre objetos (Clases misión y Nave), así se evita que lo hagan directo entre sí</w:t>
      </w:r>
      <w:r w:rsidR="008B14EE" w:rsidRPr="008B14EE">
        <w:rPr>
          <w:sz w:val="26"/>
          <w:szCs w:val="26"/>
        </w:rPr>
        <w:t>. Básicamente utilizamos el patrón para definir un intermediario que se encarga de gestionar la comunicación entre los objetos</w:t>
      </w:r>
      <w:r w:rsidR="008B14EE">
        <w:rPr>
          <w:sz w:val="26"/>
          <w:szCs w:val="26"/>
        </w:rPr>
        <w:t>.</w:t>
      </w:r>
    </w:p>
    <w:p w:rsidR="008B14EE" w:rsidRDefault="008B14EE" w:rsidP="004B1AAB">
      <w:pPr>
        <w:spacing w:line="276" w:lineRule="auto"/>
        <w:ind w:left="708" w:right="-657" w:firstLine="0"/>
        <w:rPr>
          <w:sz w:val="26"/>
          <w:szCs w:val="26"/>
        </w:rPr>
      </w:pPr>
      <w:r>
        <w:rPr>
          <w:sz w:val="26"/>
          <w:szCs w:val="26"/>
        </w:rPr>
        <w:t>Participantes para nuestro juego:</w:t>
      </w:r>
    </w:p>
    <w:p w:rsidR="008B14EE" w:rsidRDefault="008B14EE" w:rsidP="008B14EE">
      <w:pPr>
        <w:pStyle w:val="Prrafodelista"/>
        <w:numPr>
          <w:ilvl w:val="0"/>
          <w:numId w:val="19"/>
        </w:numPr>
        <w:spacing w:line="276" w:lineRule="auto"/>
        <w:ind w:right="-657"/>
        <w:rPr>
          <w:sz w:val="26"/>
          <w:szCs w:val="26"/>
        </w:rPr>
      </w:pPr>
      <w:r>
        <w:rPr>
          <w:sz w:val="26"/>
          <w:szCs w:val="26"/>
        </w:rPr>
        <w:t>Interfaz: IMediador</w:t>
      </w:r>
    </w:p>
    <w:p w:rsidR="008B14EE" w:rsidRDefault="008B14EE" w:rsidP="008B14EE">
      <w:pPr>
        <w:pStyle w:val="Prrafodelista"/>
        <w:numPr>
          <w:ilvl w:val="0"/>
          <w:numId w:val="19"/>
        </w:numPr>
        <w:spacing w:line="276" w:lineRule="auto"/>
        <w:ind w:right="-657"/>
        <w:rPr>
          <w:sz w:val="26"/>
          <w:szCs w:val="26"/>
        </w:rPr>
      </w:pPr>
      <w:r>
        <w:rPr>
          <w:sz w:val="26"/>
          <w:szCs w:val="26"/>
        </w:rPr>
        <w:t>Clase mediadora: Nave</w:t>
      </w:r>
    </w:p>
    <w:p w:rsidR="008B14EE" w:rsidRDefault="008B14EE" w:rsidP="008B14EE">
      <w:pPr>
        <w:pStyle w:val="Prrafodelista"/>
        <w:numPr>
          <w:ilvl w:val="0"/>
          <w:numId w:val="19"/>
        </w:numPr>
        <w:spacing w:line="276" w:lineRule="auto"/>
        <w:ind w:right="-657"/>
        <w:rPr>
          <w:sz w:val="26"/>
          <w:szCs w:val="26"/>
        </w:rPr>
      </w:pPr>
      <w:r>
        <w:rPr>
          <w:sz w:val="26"/>
          <w:szCs w:val="26"/>
        </w:rPr>
        <w:t>Clase colega: Misión</w:t>
      </w:r>
    </w:p>
    <w:p w:rsidR="008B14EE" w:rsidRDefault="008B14EE" w:rsidP="008B14EE">
      <w:pPr>
        <w:pStyle w:val="Prrafodelista"/>
        <w:numPr>
          <w:ilvl w:val="0"/>
          <w:numId w:val="19"/>
        </w:numPr>
        <w:spacing w:line="276" w:lineRule="auto"/>
        <w:ind w:right="-657"/>
        <w:rPr>
          <w:sz w:val="26"/>
          <w:szCs w:val="26"/>
        </w:rPr>
      </w:pPr>
      <w:r>
        <w:rPr>
          <w:sz w:val="26"/>
          <w:szCs w:val="26"/>
        </w:rPr>
        <w:t>Clase colega concreta: Planeta</w:t>
      </w:r>
    </w:p>
    <w:p w:rsidR="00052717" w:rsidRDefault="00052717" w:rsidP="00052717">
      <w:pPr>
        <w:pStyle w:val="Prrafodelista"/>
        <w:spacing w:line="276" w:lineRule="auto"/>
        <w:ind w:left="1428" w:right="-657" w:firstLine="0"/>
        <w:rPr>
          <w:sz w:val="26"/>
          <w:szCs w:val="26"/>
        </w:rPr>
      </w:pPr>
    </w:p>
    <w:p w:rsidR="00052717" w:rsidRDefault="00052717" w:rsidP="00052717">
      <w:pPr>
        <w:pStyle w:val="Prrafodelista"/>
        <w:spacing w:line="276" w:lineRule="auto"/>
        <w:ind w:left="1428" w:right="-657" w:firstLine="0"/>
        <w:rPr>
          <w:sz w:val="26"/>
          <w:szCs w:val="26"/>
        </w:rPr>
      </w:pPr>
    </w:p>
    <w:p w:rsidR="008B14EE" w:rsidRDefault="00052717" w:rsidP="008B14EE">
      <w:pPr>
        <w:pStyle w:val="Prrafodelista"/>
        <w:spacing w:line="276" w:lineRule="auto"/>
        <w:ind w:left="1428" w:right="-657" w:firstLine="0"/>
        <w:rPr>
          <w:sz w:val="26"/>
          <w:szCs w:val="26"/>
        </w:rPr>
      </w:pPr>
      <w:r>
        <w:rPr>
          <w:noProof/>
        </w:rPr>
        <w:drawing>
          <wp:inline distT="0" distB="0" distL="0" distR="0" wp14:anchorId="2B63200D" wp14:editId="545018D2">
            <wp:extent cx="5934075" cy="26574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2472" r="7430" b="25281"/>
                    <a:stretch/>
                  </pic:blipFill>
                  <pic:spPr bwMode="auto">
                    <a:xfrm>
                      <a:off x="0" y="0"/>
                      <a:ext cx="593407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4EE" w:rsidRPr="008B14EE" w:rsidRDefault="008B14EE" w:rsidP="008B14EE">
      <w:pPr>
        <w:pStyle w:val="Prrafodelista"/>
        <w:spacing w:line="276" w:lineRule="auto"/>
        <w:ind w:left="1428" w:right="-657" w:firstLine="0"/>
        <w:rPr>
          <w:sz w:val="26"/>
          <w:szCs w:val="26"/>
        </w:rPr>
      </w:pPr>
    </w:p>
    <w:p w:rsidR="00F048FA" w:rsidRPr="00F048FA" w:rsidRDefault="00F048FA" w:rsidP="00F048FA">
      <w:pPr>
        <w:spacing w:line="276" w:lineRule="auto"/>
        <w:ind w:right="-657"/>
        <w:rPr>
          <w:sz w:val="24"/>
        </w:rPr>
      </w:pPr>
    </w:p>
    <w:p w:rsidR="00F048FA" w:rsidRPr="00F048FA" w:rsidRDefault="00F048FA" w:rsidP="00F048FA">
      <w:pPr>
        <w:spacing w:line="276" w:lineRule="auto"/>
        <w:ind w:right="-657"/>
        <w:rPr>
          <w:sz w:val="24"/>
        </w:rPr>
      </w:pPr>
    </w:p>
    <w:p w:rsidR="00911FE3" w:rsidRDefault="00911FE3" w:rsidP="00440B7A">
      <w:pPr>
        <w:ind w:left="851" w:right="-657"/>
        <w:rPr>
          <w:sz w:val="24"/>
        </w:rPr>
      </w:pPr>
    </w:p>
    <w:p w:rsidR="00911FE3" w:rsidRPr="00911FE3" w:rsidRDefault="00911FE3" w:rsidP="00440B7A">
      <w:pPr>
        <w:ind w:left="851" w:right="-657"/>
        <w:rPr>
          <w:sz w:val="24"/>
        </w:rPr>
      </w:pPr>
    </w:p>
    <w:p w:rsidR="00911FE3" w:rsidRDefault="00911FE3" w:rsidP="00440B7A">
      <w:pPr>
        <w:ind w:left="851" w:right="-657"/>
      </w:pPr>
    </w:p>
    <w:p w:rsidR="00911FE3" w:rsidRDefault="00911FE3" w:rsidP="00440B7A">
      <w:pPr>
        <w:ind w:left="851" w:right="-657"/>
      </w:pPr>
    </w:p>
    <w:p w:rsidR="002C3660" w:rsidRPr="00440B7A" w:rsidRDefault="002C3660" w:rsidP="00440B7A">
      <w:pPr>
        <w:pStyle w:val="Ttulo1"/>
        <w:ind w:left="-284" w:right="-518"/>
        <w:rPr>
          <w:b w:val="0"/>
        </w:rPr>
      </w:pPr>
    </w:p>
    <w:p w:rsidR="002C3660" w:rsidRPr="00440B7A" w:rsidRDefault="002C3660" w:rsidP="00440B7A">
      <w:pPr>
        <w:pStyle w:val="Ttulo1"/>
        <w:ind w:left="-284" w:right="-518"/>
        <w:rPr>
          <w:b w:val="0"/>
        </w:rPr>
      </w:pPr>
    </w:p>
    <w:p w:rsidR="006405C8" w:rsidRPr="00440B7A" w:rsidRDefault="006405C8" w:rsidP="00440B7A">
      <w:pPr>
        <w:pStyle w:val="Ttulo1"/>
        <w:ind w:left="-284" w:right="-518"/>
        <w:rPr>
          <w:b w:val="0"/>
        </w:rPr>
      </w:pPr>
    </w:p>
    <w:sectPr w:rsidR="006405C8" w:rsidRPr="00440B7A" w:rsidSect="00440B7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17" w:right="1701" w:bottom="1417" w:left="423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12F9" w:rsidRDefault="007C12F9">
      <w:pPr>
        <w:spacing w:after="0" w:line="240" w:lineRule="auto"/>
      </w:pPr>
      <w:r>
        <w:separator/>
      </w:r>
    </w:p>
  </w:endnote>
  <w:endnote w:type="continuationSeparator" w:id="0">
    <w:p w:rsidR="007C12F9" w:rsidRDefault="007C1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05C8" w:rsidRDefault="0006519F" w:rsidP="002C3660">
    <w:pPr>
      <w:tabs>
        <w:tab w:val="center" w:pos="2845"/>
        <w:tab w:val="right" w:pos="9412"/>
      </w:tabs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1062533</wp:posOffset>
              </wp:positionH>
              <wp:positionV relativeFrom="page">
                <wp:posOffset>9469831</wp:posOffset>
              </wp:positionV>
              <wp:extent cx="6008497" cy="45720"/>
              <wp:effectExtent l="0" t="0" r="0" b="0"/>
              <wp:wrapSquare wrapText="bothSides"/>
              <wp:docPr id="1025239" name="Group 10252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8497" cy="45720"/>
                        <a:chOff x="0" y="0"/>
                        <a:chExt cx="6008497" cy="45720"/>
                      </a:xfrm>
                    </wpg:grpSpPr>
                    <wps:wsp>
                      <wps:cNvPr id="1025982" name="Shape 1025982"/>
                      <wps:cNvSpPr/>
                      <wps:spPr>
                        <a:xfrm>
                          <a:off x="0" y="0"/>
                          <a:ext cx="60084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08497" h="9144">
                              <a:moveTo>
                                <a:pt x="0" y="0"/>
                              </a:moveTo>
                              <a:lnTo>
                                <a:pt x="6008497" y="0"/>
                              </a:lnTo>
                              <a:lnTo>
                                <a:pt x="60084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5983" name="Shape 1025983"/>
                      <wps:cNvSpPr/>
                      <wps:spPr>
                        <a:xfrm>
                          <a:off x="0" y="9144"/>
                          <a:ext cx="6008497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08497" h="27432">
                              <a:moveTo>
                                <a:pt x="0" y="0"/>
                              </a:moveTo>
                              <a:lnTo>
                                <a:pt x="6008497" y="0"/>
                              </a:lnTo>
                              <a:lnTo>
                                <a:pt x="6008497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06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5984" name="Shape 1025984"/>
                      <wps:cNvSpPr/>
                      <wps:spPr>
                        <a:xfrm>
                          <a:off x="0" y="36576"/>
                          <a:ext cx="60084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08497" h="9144">
                              <a:moveTo>
                                <a:pt x="0" y="0"/>
                              </a:moveTo>
                              <a:lnTo>
                                <a:pt x="6008497" y="0"/>
                              </a:lnTo>
                              <a:lnTo>
                                <a:pt x="60084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09C38C3" id="Group 1025239" o:spid="_x0000_s1026" style="position:absolute;margin-left:83.65pt;margin-top:745.65pt;width:473.1pt;height:3.6pt;z-index:251664384;mso-position-horizontal-relative:page;mso-position-vertical-relative:page" coordsize="60084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">
              <v:shape id="Shape 1025982" o:spid="_x0000_s1027" style="position:absolute;width:60084;height:91;visibility:visible;mso-wrap-style:square;v-text-anchor:top" coordsize="6008497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SgvMUA&#10;AADgAAAADwAAAGRycy9kb3ducmV2LnhtbERPy2rCQBTdF/oPwxXc6cRIJUZHEakgtOAjLlxeMtck&#10;mLkTMqPGfn2nIHR5OO/5sjO1uFPrKssKRsMIBHFudcWFglO2GSQgnEfWWFsmBU9ysFy8v80x1fbB&#10;B7offSFCCLsUFZTeN6mULi/JoBvahjhwF9sa9AG2hdQtPkK4qWUcRRNpsOLQUGJD65Ly6/FmFHz/&#10;nLPPZzeush1vv9Y62WtnVkr1e91qBsJT5//FL/dWh/lR/DFNYvg7FBD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VKC8xQAAAOAAAAAPAAAAAAAAAAAAAAAAAJgCAABkcnMv&#10;ZG93bnJldi54bWxQSwUGAAAAAAQABAD1AAAAigMAAAAA&#10;" path="m,l6008497,r,9144l,9144,,e" fillcolor="silver" stroked="f" strokeweight="0">
                <v:stroke miterlimit="83231f" joinstyle="miter"/>
                <v:path arrowok="t" textboxrect="0,0,6008497,9144"/>
              </v:shape>
              <v:shape id="Shape 1025983" o:spid="_x0000_s1028" style="position:absolute;top:91;width:60084;height:274;visibility:visible;mso-wrap-style:square;v-text-anchor:top" coordsize="6008497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poT8UA&#10;AADgAAAADwAAAGRycy9kb3ducmV2LnhtbERPTWsCMRC9F/ofwhS81cTVlnVrlFKQ9tBDtQoeh810&#10;s7iZhE3U9d83hYLHx/terAbXiTP1sfWsYTJWIIhrb1puNOy+148liJiQDXaeScOVIqyW93cLrIy/&#10;8IbO29SIHMKxQg02pVBJGWtLDuPYB+LM/fjeYcqwb6Tp8ZLDXScLpZ6lw5Zzg8VAb5bq4/bkNHzu&#10;gyqL4j3MZqeDtF/Tjb3SoPXoYXh9AZFoSDfxv/vD5PmqeJqXU/g7lBH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mmhPxQAAAOAAAAAPAAAAAAAAAAAAAAAAAJgCAABkcnMv&#10;ZG93bnJldi54bWxQSwUGAAAAAAQABAD1AAAAigMAAAAA&#10;" path="m,l6008497,r,27432l,27432,,e" fillcolor="#606060" stroked="f" strokeweight="0">
                <v:stroke miterlimit="83231f" joinstyle="miter"/>
                <v:path arrowok="t" textboxrect="0,0,6008497,27432"/>
              </v:shape>
              <v:shape id="Shape 1025984" o:spid="_x0000_s1029" style="position:absolute;top:365;width:60084;height:92;visibility:visible;mso-wrap-style:square;v-text-anchor:top" coordsize="6008497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jrh8YA&#10;AADgAAAADwAAAGRycy9kb3ducmV2LnhtbERP3WrCMBS+H/gO4Qy8m8mKDq1GcWOiY4z50wc4NMe2&#10;2Jx0TdRuT28Gg11+fP+zRWdrcaHWV441PA4UCOLcmYoLDdlh9TAG4QOywdoxafgmD4t5726GqXFX&#10;3tFlHwoRQ9inqKEMoUml9HlJFv3ANcSRO7rWYoiwLaRp8RrDbS0TpZ6kxYpjQ4kNvZSUn/Znq+Hj&#10;uRp+qma0TbJi/fXzzq9vyy7Tun/fLacgAnXhX/zn3pg4XyWjyXgIv4ciAjm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jrh8YAAADgAAAADwAAAAAAAAAAAAAAAACYAgAAZHJz&#10;L2Rvd25yZXYueG1sUEsFBgAAAAAEAAQA9QAAAIsDAAAAAA==&#10;" path="m,l6008497,r,9144l,9144,,e" fillcolor="black" stroked="f" strokeweight="0">
                <v:stroke miterlimit="83231f" joinstyle="miter"/>
                <v:path arrowok="t" textboxrect="0,0,6008497,9144"/>
              </v:shape>
              <w10:wrap type="square" anchorx="page" anchory="page"/>
            </v:group>
          </w:pict>
        </mc:Fallback>
      </mc:AlternateContent>
    </w:r>
    <w:r w:rsidR="00440B7A">
      <w:rPr>
        <w:b/>
        <w:i/>
        <w:sz w:val="18"/>
      </w:rPr>
      <w:t>Elaborado:</w:t>
    </w:r>
    <w:r w:rsidR="002C3660">
      <w:rPr>
        <w:b/>
        <w:i/>
        <w:sz w:val="18"/>
      </w:rPr>
      <w:t xml:space="preserve"> Gongora Gamboa Die</w:t>
    </w:r>
    <w:r w:rsidR="00440B7A">
      <w:rPr>
        <w:b/>
        <w:i/>
        <w:sz w:val="18"/>
      </w:rPr>
      <w:t xml:space="preserve">go Joel                      </w:t>
    </w:r>
    <w:r>
      <w:rPr>
        <w:b/>
        <w:i/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440B7A" w:rsidRPr="00440B7A">
      <w:rPr>
        <w:b/>
        <w:i/>
        <w:noProof/>
        <w:sz w:val="18"/>
      </w:rPr>
      <w:t>2</w:t>
    </w:r>
    <w:r>
      <w:rPr>
        <w:b/>
        <w:i/>
        <w:sz w:val="18"/>
      </w:rPr>
      <w:fldChar w:fldCharType="end"/>
    </w:r>
    <w:r>
      <w:rPr>
        <w:b/>
        <w:i/>
        <w:sz w:val="18"/>
      </w:rPr>
      <w:t xml:space="preserve">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3660" w:rsidRDefault="0006519F" w:rsidP="00440B7A">
    <w:pPr>
      <w:tabs>
        <w:tab w:val="center" w:pos="2845"/>
        <w:tab w:val="right" w:pos="9412"/>
      </w:tabs>
      <w:spacing w:after="0" w:line="259" w:lineRule="auto"/>
      <w:ind w:left="1134" w:right="0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1062533</wp:posOffset>
              </wp:positionH>
              <wp:positionV relativeFrom="page">
                <wp:posOffset>9469831</wp:posOffset>
              </wp:positionV>
              <wp:extent cx="6008497" cy="45720"/>
              <wp:effectExtent l="0" t="0" r="0" b="0"/>
              <wp:wrapSquare wrapText="bothSides"/>
              <wp:docPr id="1025204" name="Group 10252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8497" cy="45720"/>
                        <a:chOff x="0" y="0"/>
                        <a:chExt cx="6008497" cy="45720"/>
                      </a:xfrm>
                    </wpg:grpSpPr>
                    <wps:wsp>
                      <wps:cNvPr id="1025979" name="Shape 1025979"/>
                      <wps:cNvSpPr/>
                      <wps:spPr>
                        <a:xfrm>
                          <a:off x="0" y="0"/>
                          <a:ext cx="60084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08497" h="9144">
                              <a:moveTo>
                                <a:pt x="0" y="0"/>
                              </a:moveTo>
                              <a:lnTo>
                                <a:pt x="6008497" y="0"/>
                              </a:lnTo>
                              <a:lnTo>
                                <a:pt x="60084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5980" name="Shape 1025980"/>
                      <wps:cNvSpPr/>
                      <wps:spPr>
                        <a:xfrm>
                          <a:off x="0" y="9144"/>
                          <a:ext cx="6008497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08497" h="27432">
                              <a:moveTo>
                                <a:pt x="0" y="0"/>
                              </a:moveTo>
                              <a:lnTo>
                                <a:pt x="6008497" y="0"/>
                              </a:lnTo>
                              <a:lnTo>
                                <a:pt x="6008497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06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5981" name="Shape 1025981"/>
                      <wps:cNvSpPr/>
                      <wps:spPr>
                        <a:xfrm>
                          <a:off x="0" y="36576"/>
                          <a:ext cx="60084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08497" h="9144">
                              <a:moveTo>
                                <a:pt x="0" y="0"/>
                              </a:moveTo>
                              <a:lnTo>
                                <a:pt x="6008497" y="0"/>
                              </a:lnTo>
                              <a:lnTo>
                                <a:pt x="60084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14C2AC4" id="Group 1025204" o:spid="_x0000_s1026" style="position:absolute;margin-left:83.65pt;margin-top:745.65pt;width:473.1pt;height:3.6pt;z-index:251665408;mso-position-horizontal-relative:page;mso-position-vertical-relative:page" coordsize="60084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">
              <v:shape id="Shape 1025979" o:spid="_x0000_s1027" style="position:absolute;width:60084;height:91;visibility:visible;mso-wrap-style:square;v-text-anchor:top" coordsize="6008497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VC6sUA&#10;AADgAAAADwAAAGRycy9kb3ducmV2LnhtbERPy4rCMBTdD/gP4QqzG1OV8VGNIuKAoOCjLlxemmtb&#10;bG5Kk9Hq1xthYJaH857OG1OKG9WusKyg24lAEKdWF5wpOCU/XyMQziNrLC2Tggc5mM9aH1OMtb3z&#10;gW5Hn4kQwi5GBbn3VSylS3My6Dq2Ig7cxdYGfYB1JnWN9xBuStmLooE0WHBoyLGiZU7p9fhrFGyf&#10;52T1aPpFsuP1ZqlHe+3MQqnPdrOYgPDU+H/xn3utw/yo9z0ejuF9KCCQs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JULqxQAAAOAAAAAPAAAAAAAAAAAAAAAAAJgCAABkcnMv&#10;ZG93bnJldi54bWxQSwUGAAAAAAQABAD1AAAAigMAAAAA&#10;" path="m,l6008497,r,9144l,9144,,e" fillcolor="silver" stroked="f" strokeweight="0">
                <v:stroke miterlimit="83231f" joinstyle="miter"/>
                <v:path arrowok="t" textboxrect="0,0,6008497,9144"/>
              </v:shape>
              <v:shape id="Shape 1025980" o:spid="_x0000_s1028" style="position:absolute;top:91;width:60084;height:274;visibility:visible;mso-wrap-style:square;v-text-anchor:top" coordsize="6008497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j2OMQA&#10;AADgAAAADwAAAGRycy9kb3ducmV2LnhtbERPTUsDMRC9C/6HMII3m7jWst02LSKIHjzYquBx2Iyb&#10;xc0kbNJ2+++dg+Dx8b7X2ykM6khj7iNbuJ0ZUMRtdD13Fj7en25qULkgOxwik4UzZdhuLi/W2Lh4&#10;4h0d96VTEsK5QQu+lNRonVtPAfMsJmLhvuMYsAgcO+1GPEl4GHRlzEIH7FkaPCZ69NT+7A/Bwutn&#10;MnVVPaf5/PCl/dvdzp9psvb6anpYgSo0lX/xn/vFyXxT3S9ruSCHBIHe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5I9jjEAAAA4AAAAA8AAAAAAAAAAAAAAAAAmAIAAGRycy9k&#10;b3ducmV2LnhtbFBLBQYAAAAABAAEAPUAAACJAwAAAAA=&#10;" path="m,l6008497,r,27432l,27432,,e" fillcolor="#606060" stroked="f" strokeweight="0">
                <v:stroke miterlimit="83231f" joinstyle="miter"/>
                <v:path arrowok="t" textboxrect="0,0,6008497,27432"/>
              </v:shape>
              <v:shape id="Shape 1025981" o:spid="_x0000_s1029" style="position:absolute;top:365;width:60084;height:92;visibility:visible;mso-wrap-style:square;v-text-anchor:top" coordsize="6008497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9IH8YA&#10;AADgAAAADwAAAGRycy9kb3ducmV2LnhtbERP3WrCMBS+F/YO4Qx2NxOLDtcZRcUxxxib2gc4NGdt&#10;sTmpTabVpzeDgZcf3/9k1tlaHKn1lWMNg74CQZw7U3GhIdu9Po5B+IBssHZMGs7kYTa9600wNe7E&#10;GzpuQyFiCPsUNZQhNKmUPi/Jou+7hjhyP661GCJsC2laPMVwW8tEqSdpseLYUGJDy5Ly/fbXavhc&#10;VMMv1Yy+k6x4O1w+ePU+7zKtH+67+QuIQF24if/daxPnq2T0PB7A36GIQE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j9IH8YAAADgAAAADwAAAAAAAAAAAAAAAACYAgAAZHJz&#10;L2Rvd25yZXYueG1sUEsFBgAAAAAEAAQA9QAAAIsDAAAAAA==&#10;" path="m,l6008497,r,9144l,9144,,e" fillcolor="black" stroked="f" strokeweight="0">
                <v:stroke miterlimit="83231f" joinstyle="miter"/>
                <v:path arrowok="t" textboxrect="0,0,6008497,9144"/>
              </v:shape>
              <w10:wrap type="square" anchorx="page" anchory="page"/>
            </v:group>
          </w:pict>
        </mc:Fallback>
      </mc:AlternateContent>
    </w:r>
    <w:r w:rsidR="00440B7A">
      <w:rPr>
        <w:b/>
        <w:i/>
        <w:sz w:val="18"/>
      </w:rPr>
      <w:t xml:space="preserve">  </w:t>
    </w:r>
    <w:r w:rsidR="00911FE3">
      <w:rPr>
        <w:b/>
        <w:i/>
        <w:sz w:val="18"/>
      </w:rPr>
      <w:tab/>
    </w:r>
    <w:r>
      <w:rPr>
        <w:b/>
        <w:i/>
        <w:sz w:val="18"/>
      </w:rPr>
      <w:tab/>
    </w:r>
    <w:r w:rsidR="00440B7A">
      <w:rPr>
        <w:b/>
        <w:i/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C508D5" w:rsidRPr="00C508D5">
      <w:rPr>
        <w:b/>
        <w:i/>
        <w:noProof/>
        <w:sz w:val="18"/>
      </w:rPr>
      <w:t>4</w:t>
    </w:r>
    <w:r>
      <w:rPr>
        <w:b/>
        <w:i/>
        <w:sz w:val="18"/>
      </w:rPr>
      <w:fldChar w:fldCharType="end"/>
    </w:r>
    <w:r>
      <w:rPr>
        <w:b/>
        <w:i/>
        <w:sz w:val="18"/>
      </w:rPr>
      <w:t xml:space="preserve"> </w:t>
    </w:r>
    <w:r w:rsidR="002C3660">
      <w:rPr>
        <w:b/>
        <w:i/>
        <w:sz w:val="18"/>
      </w:rPr>
      <w:t xml:space="preserve">     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05C8" w:rsidRDefault="0006519F" w:rsidP="00D5080F">
    <w:pPr>
      <w:tabs>
        <w:tab w:val="center" w:pos="2845"/>
        <w:tab w:val="right" w:pos="9412"/>
      </w:tabs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1062533</wp:posOffset>
              </wp:positionH>
              <wp:positionV relativeFrom="page">
                <wp:posOffset>9469831</wp:posOffset>
              </wp:positionV>
              <wp:extent cx="6008497" cy="45720"/>
              <wp:effectExtent l="0" t="0" r="0" b="0"/>
              <wp:wrapSquare wrapText="bothSides"/>
              <wp:docPr id="1025169" name="Group 10251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8497" cy="45720"/>
                        <a:chOff x="0" y="0"/>
                        <a:chExt cx="6008497" cy="45720"/>
                      </a:xfrm>
                    </wpg:grpSpPr>
                    <wps:wsp>
                      <wps:cNvPr id="1025976" name="Shape 1025976"/>
                      <wps:cNvSpPr/>
                      <wps:spPr>
                        <a:xfrm>
                          <a:off x="0" y="0"/>
                          <a:ext cx="60084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08497" h="9144">
                              <a:moveTo>
                                <a:pt x="0" y="0"/>
                              </a:moveTo>
                              <a:lnTo>
                                <a:pt x="6008497" y="0"/>
                              </a:lnTo>
                              <a:lnTo>
                                <a:pt x="60084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5977" name="Shape 1025977"/>
                      <wps:cNvSpPr/>
                      <wps:spPr>
                        <a:xfrm>
                          <a:off x="0" y="9144"/>
                          <a:ext cx="6008497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08497" h="27432">
                              <a:moveTo>
                                <a:pt x="0" y="0"/>
                              </a:moveTo>
                              <a:lnTo>
                                <a:pt x="6008497" y="0"/>
                              </a:lnTo>
                              <a:lnTo>
                                <a:pt x="6008497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06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5978" name="Shape 1025978"/>
                      <wps:cNvSpPr/>
                      <wps:spPr>
                        <a:xfrm>
                          <a:off x="0" y="36576"/>
                          <a:ext cx="600849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08497" h="9144">
                              <a:moveTo>
                                <a:pt x="0" y="0"/>
                              </a:moveTo>
                              <a:lnTo>
                                <a:pt x="6008497" y="0"/>
                              </a:lnTo>
                              <a:lnTo>
                                <a:pt x="600849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82846D2" id="Group 1025169" o:spid="_x0000_s1026" style="position:absolute;margin-left:83.65pt;margin-top:745.65pt;width:473.1pt;height:3.6pt;z-index:251666432;mso-position-horizontal-relative:page;mso-position-vertical-relative:page" coordsize="60084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">
              <v:shape id="Shape 1025976" o:spid="_x0000_s1027" style="position:absolute;width:60084;height:91;visibility:visible;mso-wrap-style:square;v-text-anchor:top" coordsize="6008497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rWmMQA&#10;AADgAAAADwAAAGRycy9kb3ducmV2LnhtbERPy4rCMBTdD/gP4QqzG1MdfFWjiCgIDvioC5eX5toW&#10;m5vSRK1+vRkYmOXhvKfzxpTiTrUrLCvodiIQxKnVBWcKTsn6awTCeWSNpWVS8CQH81nrY4qxtg8+&#10;0P3oMxFC2MWoIPe+iqV0aU4GXcdWxIG72NqgD7DOpK7xEcJNKXtRNJAGCw4NOVa0zCm9Hm9Gwc/r&#10;nKyezXeR7HizXerRXjuzUOqz3SwmIDw1/l/8597oMD/q9cfDAfweCgjk7A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61pjEAAAA4AAAAA8AAAAAAAAAAAAAAAAAmAIAAGRycy9k&#10;b3ducmV2LnhtbFBLBQYAAAAABAAEAPUAAACJAwAAAAA=&#10;" path="m,l6008497,r,9144l,9144,,e" fillcolor="silver" stroked="f" strokeweight="0">
                <v:stroke miterlimit="83231f" joinstyle="miter"/>
                <v:path arrowok="t" textboxrect="0,0,6008497,9144"/>
              </v:shape>
              <v:shape id="Shape 1025977" o:spid="_x0000_s1028" style="position:absolute;top:91;width:60084;height:274;visibility:visible;mso-wrap-style:square;v-text-anchor:top" coordsize="6008497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Qea8UA&#10;AADgAAAADwAAAGRycy9kb3ducmV2LnhtbERPTWsCMRC9F/ofwhS81aRbW3U1SimIPfRQbQWPw2bc&#10;LG4mYRN1/femUOjx8b7ny9614kxdbDxreBoqEMSVNw3XGn6+V48TEDEhG2w9k4YrRVgu7u/mWBp/&#10;4Q2dt6kWOYRjiRpsSqGUMlaWHMahD8SZO/jOYcqwq6Xp8JLDXSsLpV6lw4Zzg8VA75aq4/bkNHzu&#10;gpoUxTqMRqe9tF/PG3ulXuvBQ/82A5GoT//iP/eHyfNV8TIdj+H3UEY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dB5rxQAAAOAAAAAPAAAAAAAAAAAAAAAAAJgCAABkcnMv&#10;ZG93bnJldi54bWxQSwUGAAAAAAQABAD1AAAAigMAAAAA&#10;" path="m,l6008497,r,27432l,27432,,e" fillcolor="#606060" stroked="f" strokeweight="0">
                <v:stroke miterlimit="83231f" joinstyle="miter"/>
                <v:path arrowok="t" textboxrect="0,0,6008497,27432"/>
              </v:shape>
              <v:shape id="Shape 1025978" o:spid="_x0000_s1029" style="position:absolute;top:365;width:60084;height:92;visibility:visible;mso-wrap-style:square;v-text-anchor:top" coordsize="6008497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CRpcYA&#10;AADgAAAADwAAAGRycy9kb3ducmV2LnhtbERP207CQBB9N+EfNkPCm+zSgJfKQpBg1BijYj9g0h3b&#10;hu5s7a5Q/XrnwcTHk3NfrgffqiP1sQlsYTY1oIjL4BquLBTvd+dXoGJCdtgGJgvfFGG9Gp0tMXfh&#10;xG903KdKSQjHHC3UKXW51rGsyWOcho5YuI/Qe0wC+0q7Hk8S7ludGXOhPTYsDTV2tK2pPOy/vIXn&#10;22b+YrrFa1ZU958/T7x73AyFtZPxsLkBlWhI/+I/94OT+SZbXF/KYjkkCP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tCRpcYAAADgAAAADwAAAAAAAAAAAAAAAACYAgAAZHJz&#10;L2Rvd25yZXYueG1sUEsFBgAAAAAEAAQA9QAAAIsDAAAAAA==&#10;" path="m,l6008497,r,9144l,9144,,e" fillcolor="black" stroked="f" strokeweight="0">
                <v:stroke miterlimit="83231f" joinstyle="miter"/>
                <v:path arrowok="t" textboxrect="0,0,6008497,9144"/>
              </v:shape>
              <w10:wrap type="square" anchorx="page" anchory="page"/>
            </v:group>
          </w:pict>
        </mc:Fallback>
      </mc:AlternateContent>
    </w:r>
    <w:r w:rsidR="00D5080F">
      <w:rPr>
        <w:b/>
        <w:i/>
        <w:sz w:val="18"/>
      </w:rPr>
      <w:t>Elaborado: Br. Gongora Gamboa Diego Joel            LCC</w:t>
    </w:r>
    <w:r>
      <w:rPr>
        <w:b/>
        <w:i/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C508D5" w:rsidRPr="00C508D5">
      <w:rPr>
        <w:b/>
        <w:i/>
        <w:noProof/>
        <w:sz w:val="18"/>
      </w:rPr>
      <w:t>0</w:t>
    </w:r>
    <w:r>
      <w:rPr>
        <w:b/>
        <w:i/>
        <w:sz w:val="18"/>
      </w:rPr>
      <w:fldChar w:fldCharType="end"/>
    </w:r>
    <w:r>
      <w:rPr>
        <w:b/>
        <w:i/>
        <w:sz w:val="18"/>
      </w:rPr>
      <w:t xml:space="preserve">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12F9" w:rsidRDefault="007C12F9">
      <w:pPr>
        <w:spacing w:after="0" w:line="240" w:lineRule="auto"/>
      </w:pPr>
      <w:r>
        <w:separator/>
      </w:r>
    </w:p>
  </w:footnote>
  <w:footnote w:type="continuationSeparator" w:id="0">
    <w:p w:rsidR="007C12F9" w:rsidRDefault="007C12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05C8" w:rsidRDefault="0006519F">
    <w:pPr>
      <w:spacing w:after="0" w:line="259" w:lineRule="auto"/>
      <w:ind w:left="0" w:right="-42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1076325</wp:posOffset>
              </wp:positionH>
              <wp:positionV relativeFrom="page">
                <wp:posOffset>228600</wp:posOffset>
              </wp:positionV>
              <wp:extent cx="5970905" cy="755650"/>
              <wp:effectExtent l="0" t="0" r="0" b="6350"/>
              <wp:wrapSquare wrapText="bothSides"/>
              <wp:docPr id="1025220" name="Group 10252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0905" cy="755650"/>
                        <a:chOff x="0" y="0"/>
                        <a:chExt cx="5970905" cy="755650"/>
                      </a:xfrm>
                    </wpg:grpSpPr>
                    <pic:pic xmlns:pic="http://schemas.openxmlformats.org/drawingml/2006/picture">
                      <pic:nvPicPr>
                        <pic:cNvPr id="1025221" name="Picture 102522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0905" cy="75565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25222" name="Rectangle 1025222"/>
                      <wps:cNvSpPr/>
                      <wps:spPr>
                        <a:xfrm>
                          <a:off x="94539" y="327416"/>
                          <a:ext cx="2686535" cy="1642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405C8" w:rsidRDefault="006405C8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5225" name="Rectangle 1025225"/>
                      <wps:cNvSpPr/>
                      <wps:spPr>
                        <a:xfrm>
                          <a:off x="94539" y="478293"/>
                          <a:ext cx="52489" cy="1642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405C8" w:rsidRDefault="0006519F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Lucida Bright" w:eastAsia="Lucida Bright" w:hAnsi="Lucida Bright" w:cs="Lucida Bright"/>
                                <w:b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025220" o:spid="_x0000_s1092" style="position:absolute;left:0;text-align:left;margin-left:84.75pt;margin-top:18pt;width:470.15pt;height:59.5pt;z-index:251661312;mso-position-horizontal-relative:page;mso-position-vertical-relative:page" coordsize="59709,755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25221" o:spid="_x0000_s1093" type="#_x0000_t75" style="position:absolute;width:59709;height:75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tOjrDAAAA4AAAAA8AAABkcnMvZG93bnJldi54bWxET91qwjAUvh/4DuEIu5tpwxTpjCI60YE3&#10;uj7AoTlry5qT0kTb+fRmIHj58f0vVoNtxJU6XzvWkE4SEMSFMzWXGvLv3dschA/IBhvHpOGPPKyW&#10;o5cFZsb1fKLrOZQihrDPUEMVQptJ6YuKLPqJa4kj9+M6iyHCrpSmwz6G20aqJJlJizXHhgpb2lRU&#10;/J4vVsNW5Z8qfLV7Y2y/O97eb3m62Wr9Oh7WHyACDeEpfrgPJs5P1FSpFP4PRQRye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+06OsMAAADgAAAADwAAAAAAAAAAAAAAAACf&#10;AgAAZHJzL2Rvd25yZXYueG1sUEsFBgAAAAAEAAQA9wAAAI8DAAAAAA==&#10;">
                <v:imagedata r:id="rId2" o:title=""/>
              </v:shape>
              <v:rect id="Rectangle 1025222" o:spid="_x0000_s1094" style="position:absolute;left:945;top:3274;width:26865;height:16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ialcQA&#10;AADgAAAADwAAAGRycy9kb3ducmV2LnhtbERPXWvCMBR9H/gfwhX2NlMDDq1GEZ3o46aC+nZprm2x&#10;uSlNZrv9+mUg+Hg437NFZytxp8aXjjUMBwkI4syZknMNx8PmbQzCB2SDlWPS8EMeFvPeywxT41r+&#10;ovs+5CKGsE9RQxFCnUrps4Is+oGriSN3dY3FEGGTS9NgG8NtJVWSvEuLJceGAmtaFZTd9t9Ww3Zc&#10;L88799vm1cdle/o8TdaHSdD6td8tpyACdeEpfrh3Js5P1EgpBf+HIgI5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YmpXEAAAA4AAAAA8AAAAAAAAAAAAAAAAAmAIAAGRycy9k&#10;b3ducmV2LnhtbFBLBQYAAAAABAAEAPUAAACJAwAAAAA=&#10;" filled="f" stroked="f">
                <v:textbox inset="0,0,0,0">
                  <w:txbxContent>
                    <w:p w:rsidR="006405C8" w:rsidRDefault="006405C8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  <v:rect id="Rectangle 1025225" o:spid="_x0000_s1095" style="position:absolute;left:945;top:4782;width:525;height:16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EC4cUA&#10;AADgAAAADwAAAGRycy9kb3ducmV2LnhtbERPy2rCQBTdF/oPwy24q5MGIhodQ+iDuKxasO4umdsk&#10;NHMnZKYm+vUdQXB5OO9VNppWnKh3jWUFL9MIBHFpdcOVgq/9x/MchPPIGlvLpOBMDrL148MKU20H&#10;3tJp5ysRQtilqKD2vkuldGVNBt3UdsSB+7G9QR9gX0nd4xDCTSvjKJpJgw2Hhho7eq2p/N39GQXF&#10;vMu/N/YyVO37sTh8HhZv+4VXavI05ksQnkZ/F9/cGx3mR3ESxwlcDwUEcv0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8QLhxQAAAOAAAAAPAAAAAAAAAAAAAAAAAJgCAABkcnMv&#10;ZG93bnJldi54bWxQSwUGAAAAAAQABAD1AAAAigMAAAAA&#10;" filled="f" stroked="f">
                <v:textbox inset="0,0,0,0">
                  <w:txbxContent>
                    <w:p w:rsidR="006405C8" w:rsidRDefault="0006519F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Lucida Bright" w:eastAsia="Lucida Bright" w:hAnsi="Lucida Bright" w:cs="Lucida Bright"/>
                          <w:b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05C8" w:rsidRDefault="0006519F">
    <w:pPr>
      <w:spacing w:after="0" w:line="259" w:lineRule="auto"/>
      <w:ind w:left="0" w:right="-42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1076325</wp:posOffset>
              </wp:positionH>
              <wp:positionV relativeFrom="page">
                <wp:posOffset>228600</wp:posOffset>
              </wp:positionV>
              <wp:extent cx="5970905" cy="755650"/>
              <wp:effectExtent l="0" t="0" r="0" b="6350"/>
              <wp:wrapSquare wrapText="bothSides"/>
              <wp:docPr id="1025185" name="Group 10251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0905" cy="755650"/>
                        <a:chOff x="0" y="0"/>
                        <a:chExt cx="5970905" cy="755650"/>
                      </a:xfrm>
                    </wpg:grpSpPr>
                    <pic:pic xmlns:pic="http://schemas.openxmlformats.org/drawingml/2006/picture">
                      <pic:nvPicPr>
                        <pic:cNvPr id="1025186" name="Picture 102518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0905" cy="75565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25187" name="Rectangle 1025187"/>
                      <wps:cNvSpPr/>
                      <wps:spPr>
                        <a:xfrm>
                          <a:off x="94539" y="327416"/>
                          <a:ext cx="2686535" cy="1642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405C8" w:rsidRDefault="006405C8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5189" name="Rectangle 1025189"/>
                      <wps:cNvSpPr/>
                      <wps:spPr>
                        <a:xfrm>
                          <a:off x="2150745" y="327416"/>
                          <a:ext cx="52489" cy="1642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405C8" w:rsidRDefault="0006519F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Lucida Bright" w:eastAsia="Lucida Bright" w:hAnsi="Lucida Bright" w:cs="Lucida Bright"/>
                                <w:b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5190" name="Rectangle 1025190"/>
                      <wps:cNvSpPr/>
                      <wps:spPr>
                        <a:xfrm>
                          <a:off x="94539" y="478293"/>
                          <a:ext cx="52489" cy="1642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405C8" w:rsidRDefault="0006519F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Lucida Bright" w:eastAsia="Lucida Bright" w:hAnsi="Lucida Bright" w:cs="Lucida Bright"/>
                                <w:b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025185" o:spid="_x0000_s1096" style="position:absolute;left:0;text-align:left;margin-left:84.75pt;margin-top:18pt;width:470.15pt;height:59.5pt;z-index:251662336;mso-position-horizontal-relative:page;mso-position-vertical-relative:page" coordsize="59709,755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25186" o:spid="_x0000_s1097" type="#_x0000_t75" style="position:absolute;width:59709;height:75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HnAjEAAAA4AAAAA8AAABkcnMvZG93bnJldi54bWxET91qgzAUvh/0HcIp9G6NSleKa1qGVrrB&#10;btb5AAdzpjJzIiZV26dfBoNdfnz/++NsOjHS4FrLCuJ1BIK4srrlWkH5WTzuQDiPrLGzTApu5OB4&#10;WDzsMdV24g8aL74WIYRdigoa7/tUSlc1ZNCtbU8cuC87GPQBDrXUA04h3HQyiaKtNNhyaGiwp6yh&#10;6vtyNQrypDwl/q0/a22m4v2+uZdxliu1Ws4vzyA8zf5f/Od+1WF+lDzFuy38HgoI5OE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VHnAjEAAAA4AAAAA8AAAAAAAAAAAAAAAAA&#10;nwIAAGRycy9kb3ducmV2LnhtbFBLBQYAAAAABAAEAPcAAACQAwAAAAA=&#10;">
                <v:imagedata r:id="rId2" o:title=""/>
              </v:shape>
              <v:rect id="Rectangle 1025187" o:spid="_x0000_s1098" style="position:absolute;left:945;top:3274;width:26865;height:16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wHS8YA&#10;AADgAAAADwAAAGRycy9kb3ducmV2LnhtbERPy2rCQBTdF/yH4Qrd1YlC2xgzEbEtuqwPUHeXzDUJ&#10;Zu6EzNSkfr1TKLg8nHc6700trtS6yrKC8SgCQZxbXXGhYL/7eolBOI+ssbZMCn7JwTwbPKWYaNvx&#10;hq5bX4gQwi5BBaX3TSKly0sy6Ea2IQ7c2bYGfYBtIXWLXQg3tZxE0Zs0WHFoKLGhZUn5ZftjFKzi&#10;ZnFc21tX1J+n1eH7MP3YTb1Sz8N+MQPhqfcP8b97rcP8aPI6jt/h71BAI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SwHS8YAAADgAAAADwAAAAAAAAAAAAAAAACYAgAAZHJz&#10;L2Rvd25yZXYueG1sUEsFBgAAAAAEAAQA9QAAAIsDAAAAAA==&#10;" filled="f" stroked="f">
                <v:textbox inset="0,0,0,0">
                  <w:txbxContent>
                    <w:p w:rsidR="006405C8" w:rsidRDefault="006405C8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  <v:rect id="Rectangle 1025189" o:spid="_x0000_s1099" style="position:absolute;left:21507;top:3274;width:525;height:16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82osUA&#10;AADgAAAADwAAAGRycy9kb3ducmV2LnhtbERPy2rCQBTdF/yH4Qru6kTBkqSZiPhAl60K2t0lc5uE&#10;Zu6EzGhiv75TKHR5OO9sOZhG3KlztWUFs2kEgriwuuZSwfm0e45BOI+ssbFMCh7kYJmPnjJMte35&#10;ne5HX4oQwi5FBZX3bSqlKyoy6Ka2JQ7cp+0M+gC7UuoO+xBuGjmPohdpsObQUGFL64qKr+PNKNjH&#10;7ep6sN992Ww/9pe3S7I5JV6pyXhYvYLwNPh/8Z/7oMP8aL6YxQn8HgoIZ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/zaixQAAAOAAAAAPAAAAAAAAAAAAAAAAAJgCAABkcnMv&#10;ZG93bnJldi54bWxQSwUGAAAAAAQABAD1AAAAigMAAAAA&#10;" filled="f" stroked="f">
                <v:textbox inset="0,0,0,0">
                  <w:txbxContent>
                    <w:p w:rsidR="006405C8" w:rsidRDefault="0006519F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Lucida Bright" w:eastAsia="Lucida Bright" w:hAnsi="Lucida Bright" w:cs="Lucida Bright"/>
                          <w:b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025190" o:spid="_x0000_s1100" style="position:absolute;left:945;top:4782;width:525;height:16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wJ4sUA&#10;AADgAAAADwAAAGRycy9kb3ducmV2LnhtbERPTWvCQBC9C/0PyxR6042CxURXkVbRo9WC9TZkp0lo&#10;djZkV5P21zuHgsfH+16selerG7Wh8mxgPEpAEefeVlwY+DxthzNQISJbrD2TgV8KsFo+DRaYWd/x&#10;B92OsVASwiFDA2WMTaZ1yEtyGEa+IRbu27cOo8C20LbFTsJdrSdJ8qodViwNJTb0VlL+c7w6A7tZ&#10;s/7a+7+uqDeX3flwTt9PaTTm5blfz0FF6uND/O/eW5mfTKbjVC7IIUG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HAnixQAAAOAAAAAPAAAAAAAAAAAAAAAAAJgCAABkcnMv&#10;ZG93bnJldi54bWxQSwUGAAAAAAQABAD1AAAAigMAAAAA&#10;" filled="f" stroked="f">
                <v:textbox inset="0,0,0,0">
                  <w:txbxContent>
                    <w:p w:rsidR="006405C8" w:rsidRDefault="0006519F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Lucida Bright" w:eastAsia="Lucida Bright" w:hAnsi="Lucida Bright" w:cs="Lucida Bright"/>
                          <w:b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0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05C8" w:rsidRDefault="0006519F">
    <w:pPr>
      <w:spacing w:after="0" w:line="259" w:lineRule="auto"/>
      <w:ind w:left="0" w:right="-42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1076325</wp:posOffset>
              </wp:positionH>
              <wp:positionV relativeFrom="page">
                <wp:posOffset>228600</wp:posOffset>
              </wp:positionV>
              <wp:extent cx="5970905" cy="755650"/>
              <wp:effectExtent l="0" t="0" r="0" b="6350"/>
              <wp:wrapSquare wrapText="bothSides"/>
              <wp:docPr id="1025150" name="Group 10251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0905" cy="755650"/>
                        <a:chOff x="0" y="0"/>
                        <a:chExt cx="5970905" cy="755650"/>
                      </a:xfrm>
                    </wpg:grpSpPr>
                    <pic:pic xmlns:pic="http://schemas.openxmlformats.org/drawingml/2006/picture">
                      <pic:nvPicPr>
                        <pic:cNvPr id="1025151" name="Picture 102515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0905" cy="75565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25152" name="Rectangle 1025152"/>
                      <wps:cNvSpPr/>
                      <wps:spPr>
                        <a:xfrm>
                          <a:off x="94539" y="327416"/>
                          <a:ext cx="2686535" cy="1642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405C8" w:rsidRDefault="006405C8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5154" name="Rectangle 1025154"/>
                      <wps:cNvSpPr/>
                      <wps:spPr>
                        <a:xfrm>
                          <a:off x="2150745" y="327416"/>
                          <a:ext cx="52489" cy="1642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405C8" w:rsidRDefault="0006519F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Lucida Bright" w:eastAsia="Lucida Bright" w:hAnsi="Lucida Bright" w:cs="Lucida Bright"/>
                                <w:b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5155" name="Rectangle 1025155"/>
                      <wps:cNvSpPr/>
                      <wps:spPr>
                        <a:xfrm>
                          <a:off x="94539" y="478293"/>
                          <a:ext cx="52489" cy="1642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405C8" w:rsidRDefault="0006519F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Lucida Bright" w:eastAsia="Lucida Bright" w:hAnsi="Lucida Bright" w:cs="Lucida Bright"/>
                                <w:b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025150" o:spid="_x0000_s1101" style="position:absolute;left:0;text-align:left;margin-left:84.75pt;margin-top:18pt;width:470.15pt;height:59.5pt;z-index:251663360;mso-position-horizontal-relative:page;mso-position-vertical-relative:page" coordsize="59709,755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25151" o:spid="_x0000_s1102" type="#_x0000_t75" style="position:absolute;width:59709;height:75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OKDvDAAAA4AAAAA8AAABkcnMvZG93bnJldi54bWxET8uKwjAU3Q/4D+EK7sa0RQepRhl8oMJs&#10;1H7Apbm2ZZqb0kRb/XojDMzycN6LVW9qcafWVZYVxOMIBHFudcWFguyy+5yBcB5ZY22ZFDzIwWo5&#10;+Fhgqm3HJ7qffSFCCLsUFZTeN6mULi/JoBvbhjhwV9sa9AG2hdQtdiHc1DKJoi9psOLQUGJD65Ly&#10;3/PNKNgk2Tbxx2avtel2P8/JM4vXG6VGw/57DsJT7//Ff+6DDvOjZBpPY3gfCgjk8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M4oO8MAAADgAAAADwAAAAAAAAAAAAAAAACf&#10;AgAAZHJzL2Rvd25yZXYueG1sUEsFBgAAAAAEAAQA9wAAAI8DAAAAAA==&#10;">
                <v:imagedata r:id="rId2" o:title=""/>
              </v:shape>
              <v:rect id="Rectangle 1025152" o:spid="_x0000_s1103" style="position:absolute;left:945;top:3274;width:26865;height:16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uIlMQA&#10;AADgAAAADwAAAGRycy9kb3ducmV2LnhtbERPy4rCMBTdD8w/hDvgbkwtKFqNIqOiSx8D6u7SXNsy&#10;zU1poq1+vRGEWR7OezJrTSluVLvCsoJeNwJBnFpdcKbg97D6HoJwHlljaZkU3MnBbPr5McFE24Z3&#10;dNv7TIQQdgkqyL2vEildmpNB17UVceAutjboA6wzqWtsQrgpZRxFA2mw4NCQY0U/OaV/+6tRsB5W&#10;89PGPpqsXJ7Xx+1xtDiMvFKdr3Y+BuGp9f/it3ujw/wo7vf6MbwOBQRy+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7iJTEAAAA4AAAAA8AAAAAAAAAAAAAAAAAmAIAAGRycy9k&#10;b3ducmV2LnhtbFBLBQYAAAAABAAEAPUAAACJAwAAAAA=&#10;" filled="f" stroked="f">
                <v:textbox inset="0,0,0,0">
                  <w:txbxContent>
                    <w:p w:rsidR="006405C8" w:rsidRDefault="006405C8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  <v:rect id="Rectangle 1025154" o:spid="_x0000_s1104" style="position:absolute;left:21507;top:3274;width:525;height:16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61e8QA&#10;AADgAAAADwAAAGRycy9kb3ducmV2LnhtbERPy4rCMBTdD/gP4QruxlQZRatRREd06WPAcXdp7rRl&#10;mpvSRFv9eiMILg/nPZ03phBXqlxuWUGvG4EgTqzOOVXwc1x/jkA4j6yxsEwKbuRgPmt9TDHWtuY9&#10;XQ8+FSGEXYwKMu/LWEqXZGTQdW1JHLg/Wxn0AVap1BXWIdwUsh9FQ2kw59CQYUnLjJL/w8Uo2IzK&#10;xe/W3uu0+D5vTrvTeHUce6U67WYxAeGp8W/xy73VYX7UH/QGX/A8FBDI2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etXvEAAAA4AAAAA8AAAAAAAAAAAAAAAAAmAIAAGRycy9k&#10;b3ducmV2LnhtbFBLBQYAAAAABAAEAPUAAACJAwAAAAA=&#10;" filled="f" stroked="f">
                <v:textbox inset="0,0,0,0">
                  <w:txbxContent>
                    <w:p w:rsidR="006405C8" w:rsidRDefault="0006519F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Lucida Bright" w:eastAsia="Lucida Bright" w:hAnsi="Lucida Bright" w:cs="Lucida Bright"/>
                          <w:b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025155" o:spid="_x0000_s1105" style="position:absolute;left:945;top:4782;width:525;height:16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IQ4MUA&#10;AADgAAAADwAAAGRycy9kb3ducmV2LnhtbERPXWvCMBR9F/wP4Qp701ShQzujiNtoHzcV3N4uzV1b&#10;TG5Kk9luv34ZCD4ezvd6O1gjrtT5xrGC+SwBQVw63XCl4HR8nS5B+ICs0TgmBT/kYbsZj9aYadfz&#10;O10PoRIxhH2GCuoQ2kxKX9Zk0c9cSxy5L9dZDBF2ldQd9jHcGrlIkkdpseHYUGNL+5rKy+HbKsiX&#10;7e6jcL99ZV4+8/PbefV8XAWlHibD7glEoCHcxTd3oeP8ZJHO0xT+D0UE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0hDgxQAAAOAAAAAPAAAAAAAAAAAAAAAAAJgCAABkcnMv&#10;ZG93bnJldi54bWxQSwUGAAAAAAQABAD1AAAAigMAAAAA&#10;" filled="f" stroked="f">
                <v:textbox inset="0,0,0,0">
                  <w:txbxContent>
                    <w:p w:rsidR="006405C8" w:rsidRDefault="0006519F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Lucida Bright" w:eastAsia="Lucida Bright" w:hAnsi="Lucida Bright" w:cs="Lucida Bright"/>
                          <w:b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0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A6700"/>
    <w:multiLevelType w:val="hybridMultilevel"/>
    <w:tmpl w:val="78A6EC06"/>
    <w:lvl w:ilvl="0" w:tplc="6B6211B2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226E680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766170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1F49D8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CF6CCB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E8E3F14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09AAD96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182F034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046592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18C0546"/>
    <w:multiLevelType w:val="hybridMultilevel"/>
    <w:tmpl w:val="66CAD5F0"/>
    <w:lvl w:ilvl="0" w:tplc="22E6150A">
      <w:start w:val="13"/>
      <w:numFmt w:val="bullet"/>
      <w:lvlText w:val="-"/>
      <w:lvlJc w:val="left"/>
      <w:pPr>
        <w:ind w:left="1068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1C50784"/>
    <w:multiLevelType w:val="hybridMultilevel"/>
    <w:tmpl w:val="95DEF68E"/>
    <w:lvl w:ilvl="0" w:tplc="3ED87630">
      <w:start w:val="13"/>
      <w:numFmt w:val="bullet"/>
      <w:lvlText w:val="-"/>
      <w:lvlJc w:val="left"/>
      <w:pPr>
        <w:ind w:left="1068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06406D26"/>
    <w:multiLevelType w:val="hybridMultilevel"/>
    <w:tmpl w:val="27D44BDC"/>
    <w:lvl w:ilvl="0" w:tplc="B4360FE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E5ACDD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C03E2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732A97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B3CCC52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462165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5C6C62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ADC5798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070039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0F7C3D7B"/>
    <w:multiLevelType w:val="hybridMultilevel"/>
    <w:tmpl w:val="B540CD50"/>
    <w:lvl w:ilvl="0" w:tplc="EC02B24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E3E198C">
      <w:start w:val="1"/>
      <w:numFmt w:val="bullet"/>
      <w:lvlText w:val="o"/>
      <w:lvlJc w:val="left"/>
      <w:pPr>
        <w:ind w:left="1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9B8DAA4">
      <w:start w:val="1"/>
      <w:numFmt w:val="bullet"/>
      <w:lvlText w:val="▪"/>
      <w:lvlJc w:val="left"/>
      <w:pPr>
        <w:ind w:left="25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812C274">
      <w:start w:val="1"/>
      <w:numFmt w:val="bullet"/>
      <w:lvlText w:val="•"/>
      <w:lvlJc w:val="left"/>
      <w:pPr>
        <w:ind w:left="32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BC4C4CA">
      <w:start w:val="1"/>
      <w:numFmt w:val="bullet"/>
      <w:lvlText w:val="o"/>
      <w:lvlJc w:val="left"/>
      <w:pPr>
        <w:ind w:left="39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BF69DA8">
      <w:start w:val="1"/>
      <w:numFmt w:val="bullet"/>
      <w:lvlText w:val="▪"/>
      <w:lvlJc w:val="left"/>
      <w:pPr>
        <w:ind w:left="47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947DF4">
      <w:start w:val="1"/>
      <w:numFmt w:val="bullet"/>
      <w:lvlText w:val="•"/>
      <w:lvlJc w:val="left"/>
      <w:pPr>
        <w:ind w:left="5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94AFDEA">
      <w:start w:val="1"/>
      <w:numFmt w:val="bullet"/>
      <w:lvlText w:val="o"/>
      <w:lvlJc w:val="left"/>
      <w:pPr>
        <w:ind w:left="61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C4CB8FE">
      <w:start w:val="1"/>
      <w:numFmt w:val="bullet"/>
      <w:lvlText w:val="▪"/>
      <w:lvlJc w:val="left"/>
      <w:pPr>
        <w:ind w:left="68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140C3C16"/>
    <w:multiLevelType w:val="hybridMultilevel"/>
    <w:tmpl w:val="C2A490E8"/>
    <w:lvl w:ilvl="0" w:tplc="B48E4268">
      <w:start w:val="2"/>
      <w:numFmt w:val="lowerLetter"/>
      <w:lvlText w:val="%1)"/>
      <w:lvlJc w:val="left"/>
      <w:pPr>
        <w:ind w:left="2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BCCCDF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E6A668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238BF4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BDA67CC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07A7F1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89475B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78431F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CD2C7A2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15202E8D"/>
    <w:multiLevelType w:val="hybridMultilevel"/>
    <w:tmpl w:val="27487F58"/>
    <w:lvl w:ilvl="0" w:tplc="B0E8206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92A40C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522B4DC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B92323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9BC3EB0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78E5B50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0A6AF2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DD067F8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232577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183972F4"/>
    <w:multiLevelType w:val="hybridMultilevel"/>
    <w:tmpl w:val="69F8C1CC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2C545FFA"/>
    <w:multiLevelType w:val="hybridMultilevel"/>
    <w:tmpl w:val="A86A9708"/>
    <w:lvl w:ilvl="0" w:tplc="38A0DD0E">
      <w:start w:val="13"/>
      <w:numFmt w:val="bullet"/>
      <w:lvlText w:val="-"/>
      <w:lvlJc w:val="left"/>
      <w:pPr>
        <w:ind w:left="1428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34820FF3"/>
    <w:multiLevelType w:val="hybridMultilevel"/>
    <w:tmpl w:val="1C1A8F8A"/>
    <w:lvl w:ilvl="0" w:tplc="22AC8FA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BEAAC1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324FC5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E9AD5F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42ED28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06AAD6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64E51A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300675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9449FF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368078A0"/>
    <w:multiLevelType w:val="hybridMultilevel"/>
    <w:tmpl w:val="D6620CF8"/>
    <w:lvl w:ilvl="0" w:tplc="D68A123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A9AEDC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742A4C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A9A241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A26674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65A050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D9AD72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4FA30B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5247D5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4B0E1F04"/>
    <w:multiLevelType w:val="hybridMultilevel"/>
    <w:tmpl w:val="21C630EA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CBE62C5"/>
    <w:multiLevelType w:val="hybridMultilevel"/>
    <w:tmpl w:val="E63656C8"/>
    <w:lvl w:ilvl="0" w:tplc="87B2578C">
      <w:start w:val="1"/>
      <w:numFmt w:val="bullet"/>
      <w:lvlText w:val="*"/>
      <w:lvlJc w:val="left"/>
      <w:pPr>
        <w:ind w:left="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59A51D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D0CE8B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A0C931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D16213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6F86AB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71EBFF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8EC422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D00A2F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4F5E0AC1"/>
    <w:multiLevelType w:val="hybridMultilevel"/>
    <w:tmpl w:val="9F260F7A"/>
    <w:lvl w:ilvl="0" w:tplc="38A0DD0E">
      <w:start w:val="13"/>
      <w:numFmt w:val="bullet"/>
      <w:lvlText w:val="-"/>
      <w:lvlJc w:val="left"/>
      <w:pPr>
        <w:ind w:left="1428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4FC913D0"/>
    <w:multiLevelType w:val="hybridMultilevel"/>
    <w:tmpl w:val="A966487A"/>
    <w:lvl w:ilvl="0" w:tplc="F6BA0762">
      <w:start w:val="1"/>
      <w:numFmt w:val="decimal"/>
      <w:lvlText w:val="%1."/>
      <w:lvlJc w:val="left"/>
      <w:pPr>
        <w:ind w:left="5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9AE11E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C48743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F3A3E70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3482B98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42C70B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4CC07C0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376AA8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E9844B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>
    <w:nsid w:val="67E74E57"/>
    <w:multiLevelType w:val="hybridMultilevel"/>
    <w:tmpl w:val="63C4C65E"/>
    <w:lvl w:ilvl="0" w:tplc="38A0DD0E">
      <w:start w:val="13"/>
      <w:numFmt w:val="bullet"/>
      <w:lvlText w:val="-"/>
      <w:lvlJc w:val="left"/>
      <w:pPr>
        <w:ind w:left="1428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695B17EF"/>
    <w:multiLevelType w:val="hybridMultilevel"/>
    <w:tmpl w:val="98E2BEF0"/>
    <w:lvl w:ilvl="0" w:tplc="D360863E">
      <w:start w:val="13"/>
      <w:numFmt w:val="bullet"/>
      <w:lvlText w:val="-"/>
      <w:lvlJc w:val="left"/>
      <w:pPr>
        <w:ind w:left="1068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>
    <w:nsid w:val="6A1F0343"/>
    <w:multiLevelType w:val="hybridMultilevel"/>
    <w:tmpl w:val="819EF380"/>
    <w:lvl w:ilvl="0" w:tplc="3AAAD9CA">
      <w:start w:val="1"/>
      <w:numFmt w:val="bullet"/>
      <w:lvlText w:val="•"/>
      <w:lvlJc w:val="left"/>
      <w:pPr>
        <w:ind w:left="4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5560B0C">
      <w:start w:val="1"/>
      <w:numFmt w:val="bullet"/>
      <w:lvlText w:val="o"/>
      <w:lvlJc w:val="left"/>
      <w:pPr>
        <w:ind w:left="10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C66B5A6">
      <w:start w:val="1"/>
      <w:numFmt w:val="bullet"/>
      <w:lvlText w:val="▪"/>
      <w:lvlJc w:val="left"/>
      <w:pPr>
        <w:ind w:left="18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8D485B6">
      <w:start w:val="1"/>
      <w:numFmt w:val="bullet"/>
      <w:lvlText w:val="•"/>
      <w:lvlJc w:val="left"/>
      <w:pPr>
        <w:ind w:left="25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85CD588">
      <w:start w:val="1"/>
      <w:numFmt w:val="bullet"/>
      <w:lvlText w:val="o"/>
      <w:lvlJc w:val="left"/>
      <w:pPr>
        <w:ind w:left="32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6E2AB5C">
      <w:start w:val="1"/>
      <w:numFmt w:val="bullet"/>
      <w:lvlText w:val="▪"/>
      <w:lvlJc w:val="left"/>
      <w:pPr>
        <w:ind w:left="39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1CC563C">
      <w:start w:val="1"/>
      <w:numFmt w:val="bullet"/>
      <w:lvlText w:val="•"/>
      <w:lvlJc w:val="left"/>
      <w:pPr>
        <w:ind w:left="46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E3E5DCC">
      <w:start w:val="1"/>
      <w:numFmt w:val="bullet"/>
      <w:lvlText w:val="o"/>
      <w:lvlJc w:val="left"/>
      <w:pPr>
        <w:ind w:left="54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C10DD30">
      <w:start w:val="1"/>
      <w:numFmt w:val="bullet"/>
      <w:lvlText w:val="▪"/>
      <w:lvlJc w:val="left"/>
      <w:pPr>
        <w:ind w:left="61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>
    <w:nsid w:val="7E892405"/>
    <w:multiLevelType w:val="hybridMultilevel"/>
    <w:tmpl w:val="84263E34"/>
    <w:lvl w:ilvl="0" w:tplc="0C22BB1A">
      <w:start w:val="13"/>
      <w:numFmt w:val="bullet"/>
      <w:lvlText w:val="-"/>
      <w:lvlJc w:val="left"/>
      <w:pPr>
        <w:ind w:left="1201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92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64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6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8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0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52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24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61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5"/>
  </w:num>
  <w:num w:numId="3">
    <w:abstractNumId w:val="4"/>
  </w:num>
  <w:num w:numId="4">
    <w:abstractNumId w:val="12"/>
  </w:num>
  <w:num w:numId="5">
    <w:abstractNumId w:val="14"/>
  </w:num>
  <w:num w:numId="6">
    <w:abstractNumId w:val="9"/>
  </w:num>
  <w:num w:numId="7">
    <w:abstractNumId w:val="10"/>
  </w:num>
  <w:num w:numId="8">
    <w:abstractNumId w:val="0"/>
  </w:num>
  <w:num w:numId="9">
    <w:abstractNumId w:val="3"/>
  </w:num>
  <w:num w:numId="10">
    <w:abstractNumId w:val="6"/>
  </w:num>
  <w:num w:numId="11">
    <w:abstractNumId w:val="18"/>
  </w:num>
  <w:num w:numId="12">
    <w:abstractNumId w:val="1"/>
  </w:num>
  <w:num w:numId="13">
    <w:abstractNumId w:val="16"/>
  </w:num>
  <w:num w:numId="14">
    <w:abstractNumId w:val="2"/>
  </w:num>
  <w:num w:numId="15">
    <w:abstractNumId w:val="11"/>
  </w:num>
  <w:num w:numId="16">
    <w:abstractNumId w:val="7"/>
  </w:num>
  <w:num w:numId="17">
    <w:abstractNumId w:val="15"/>
  </w:num>
  <w:num w:numId="18">
    <w:abstractNumId w:val="13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A62"/>
    <w:rsid w:val="00052717"/>
    <w:rsid w:val="0006519F"/>
    <w:rsid w:val="00105B14"/>
    <w:rsid w:val="001C4244"/>
    <w:rsid w:val="00265B9C"/>
    <w:rsid w:val="002C3660"/>
    <w:rsid w:val="00440B7A"/>
    <w:rsid w:val="004B1AAB"/>
    <w:rsid w:val="005E51C2"/>
    <w:rsid w:val="005E652A"/>
    <w:rsid w:val="006405C8"/>
    <w:rsid w:val="00696AB4"/>
    <w:rsid w:val="006B08F2"/>
    <w:rsid w:val="006D4908"/>
    <w:rsid w:val="0078636F"/>
    <w:rsid w:val="007C12F9"/>
    <w:rsid w:val="008B14EE"/>
    <w:rsid w:val="00911FE3"/>
    <w:rsid w:val="009659A6"/>
    <w:rsid w:val="00A03A62"/>
    <w:rsid w:val="00AC1F99"/>
    <w:rsid w:val="00C508D5"/>
    <w:rsid w:val="00D5080F"/>
    <w:rsid w:val="00EE498F"/>
    <w:rsid w:val="00F048FA"/>
    <w:rsid w:val="00F54C5C"/>
    <w:rsid w:val="00FF3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3983466-27CD-4842-BB20-E5DDB3F06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49" w:lineRule="auto"/>
      <w:ind w:left="10" w:right="9286" w:hanging="10"/>
      <w:jc w:val="both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left="1287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20"/>
      <w:outlineLvl w:val="1"/>
    </w:pPr>
    <w:rPr>
      <w:rFonts w:ascii="Arial" w:eastAsia="Arial" w:hAnsi="Arial" w:cs="Arial"/>
      <w:b/>
      <w:i/>
      <w:color w:val="000000"/>
      <w:sz w:val="24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186" w:line="264" w:lineRule="auto"/>
      <w:ind w:left="394" w:hanging="10"/>
      <w:outlineLvl w:val="2"/>
    </w:pPr>
    <w:rPr>
      <w:rFonts w:ascii="Lucida Bright" w:eastAsia="Lucida Bright" w:hAnsi="Lucida Bright" w:cs="Lucida Bright"/>
      <w:b/>
      <w:color w:val="000000"/>
      <w:sz w:val="20"/>
    </w:rPr>
  </w:style>
  <w:style w:type="paragraph" w:styleId="Ttulo4">
    <w:name w:val="heading 4"/>
    <w:next w:val="Normal"/>
    <w:link w:val="Ttulo4Car"/>
    <w:uiPriority w:val="9"/>
    <w:unhideWhenUsed/>
    <w:qFormat/>
    <w:pPr>
      <w:keepNext/>
      <w:keepLines/>
      <w:spacing w:after="62"/>
      <w:ind w:left="351" w:hanging="10"/>
      <w:outlineLvl w:val="3"/>
    </w:pPr>
    <w:rPr>
      <w:rFonts w:ascii="Arial" w:eastAsia="Arial" w:hAnsi="Arial" w:cs="Arial"/>
      <w:b/>
      <w:color w:val="00000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link w:val="Ttulo4"/>
    <w:rPr>
      <w:rFonts w:ascii="Arial" w:eastAsia="Arial" w:hAnsi="Arial" w:cs="Arial"/>
      <w:b/>
      <w:color w:val="000000"/>
      <w:sz w:val="20"/>
    </w:rPr>
  </w:style>
  <w:style w:type="character" w:customStyle="1" w:styleId="Ttulo2Car">
    <w:name w:val="Título 2 Car"/>
    <w:link w:val="Ttulo2"/>
    <w:rPr>
      <w:rFonts w:ascii="Arial" w:eastAsia="Arial" w:hAnsi="Arial" w:cs="Arial"/>
      <w:b/>
      <w:i/>
      <w:color w:val="000000"/>
      <w:sz w:val="24"/>
    </w:rPr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24"/>
    </w:rPr>
  </w:style>
  <w:style w:type="character" w:customStyle="1" w:styleId="Ttulo3Car">
    <w:name w:val="Título 3 Car"/>
    <w:link w:val="Ttulo3"/>
    <w:rPr>
      <w:rFonts w:ascii="Lucida Bright" w:eastAsia="Lucida Bright" w:hAnsi="Lucida Bright" w:cs="Lucida Bright"/>
      <w:b/>
      <w:color w:val="000000"/>
      <w:sz w:val="20"/>
    </w:rPr>
  </w:style>
  <w:style w:type="paragraph" w:styleId="TDC1">
    <w:name w:val="toc 1"/>
    <w:hidden/>
    <w:pPr>
      <w:spacing w:after="0"/>
      <w:ind w:left="250" w:right="28" w:hanging="10"/>
      <w:jc w:val="right"/>
    </w:pPr>
    <w:rPr>
      <w:rFonts w:ascii="Times New Roman" w:eastAsia="Times New Roman" w:hAnsi="Times New Roman" w:cs="Times New Roman"/>
      <w:color w:val="000000"/>
      <w:sz w:val="24"/>
    </w:rPr>
  </w:style>
  <w:style w:type="paragraph" w:styleId="TDC2">
    <w:name w:val="toc 2"/>
    <w:hidden/>
    <w:pPr>
      <w:spacing w:after="0"/>
      <w:ind w:left="250" w:right="28" w:hanging="10"/>
      <w:jc w:val="right"/>
    </w:pPr>
    <w:rPr>
      <w:rFonts w:ascii="Times New Roman" w:eastAsia="Times New Roman" w:hAnsi="Times New Roman" w:cs="Times New Roman"/>
      <w:color w:val="000000"/>
      <w:sz w:val="24"/>
    </w:rPr>
  </w:style>
  <w:style w:type="paragraph" w:styleId="TDC3">
    <w:name w:val="toc 3"/>
    <w:hidden/>
    <w:pPr>
      <w:spacing w:after="186" w:line="264" w:lineRule="auto"/>
      <w:ind w:left="409" w:right="5789" w:hanging="10"/>
    </w:pPr>
    <w:rPr>
      <w:rFonts w:ascii="Lucida Bright" w:eastAsia="Lucida Bright" w:hAnsi="Lucida Bright" w:cs="Lucida Bright"/>
      <w:b/>
      <w:color w:val="000000"/>
      <w:sz w:val="20"/>
    </w:rPr>
  </w:style>
  <w:style w:type="paragraph" w:styleId="TDC4">
    <w:name w:val="toc 4"/>
    <w:hidden/>
    <w:pPr>
      <w:spacing w:after="0"/>
      <w:ind w:left="250" w:right="28" w:hanging="10"/>
      <w:jc w:val="right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911F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msung\Documents\Plantillas%20personalizadas%20de%20Office\Plantilla%20FMAT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FMAT</Template>
  <TotalTime>283</TotalTime>
  <Pages>5</Pages>
  <Words>267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Diego</dc:creator>
  <cp:keywords/>
  <cp:lastModifiedBy>Diego</cp:lastModifiedBy>
  <cp:revision>1</cp:revision>
  <dcterms:created xsi:type="dcterms:W3CDTF">2019-05-05T17:22:00Z</dcterms:created>
  <dcterms:modified xsi:type="dcterms:W3CDTF">2019-05-05T22:05:00Z</dcterms:modified>
</cp:coreProperties>
</file>